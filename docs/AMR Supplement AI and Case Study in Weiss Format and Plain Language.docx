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F6347" w14:textId="23E847C1" w:rsidR="0070572B" w:rsidRDefault="009E6455" w:rsidP="00F55BEE">
      <w:pPr>
        <w:pStyle w:val="Heading1"/>
      </w:pPr>
      <w:bookmarkStart w:id="0" w:name="_Toc238730537"/>
      <w:bookmarkStart w:id="1" w:name="_Ref238737396"/>
      <w:bookmarkStart w:id="2" w:name="_Toc238737787"/>
      <w:r>
        <w:t>Using A</w:t>
      </w:r>
      <w:r w:rsidR="00E413CE">
        <w:t>rtificial Intelligence</w:t>
      </w:r>
      <w:bookmarkEnd w:id="0"/>
      <w:bookmarkEnd w:id="1"/>
      <w:bookmarkEnd w:id="2"/>
    </w:p>
    <w:p w14:paraId="4A4FA04E" w14:textId="17C409B5" w:rsidR="003112C0" w:rsidRDefault="00E413CE" w:rsidP="003112C0">
      <w:pPr>
        <w:pStyle w:val="Subtitle"/>
      </w:pPr>
      <w:r>
        <w:t>Supplement to the accessibility maturity roadmap</w:t>
      </w:r>
    </w:p>
    <w:p w14:paraId="4BF8ECDD" w14:textId="09F2EFAB" w:rsidR="00447C2F" w:rsidRPr="00447C2F" w:rsidRDefault="00447C2F" w:rsidP="00447C2F">
      <w:pPr>
        <w:rPr>
          <w:sz w:val="28"/>
          <w:szCs w:val="24"/>
        </w:rPr>
      </w:pPr>
      <w:r w:rsidRPr="00447C2F">
        <w:rPr>
          <w:b/>
          <w:bCs/>
          <w:sz w:val="28"/>
          <w:szCs w:val="24"/>
        </w:rPr>
        <w:t>Author</w:t>
      </w:r>
      <w:r w:rsidR="00F74965">
        <w:rPr>
          <w:b/>
          <w:bCs/>
          <w:sz w:val="28"/>
          <w:szCs w:val="24"/>
        </w:rPr>
        <w:t>s:</w:t>
      </w:r>
      <w:r>
        <w:rPr>
          <w:sz w:val="28"/>
          <w:szCs w:val="24"/>
        </w:rPr>
        <w:t xml:space="preserve"> </w:t>
      </w:r>
      <w:r w:rsidR="00AA5A24">
        <w:rPr>
          <w:sz w:val="28"/>
          <w:szCs w:val="24"/>
        </w:rPr>
        <w:t xml:space="preserve">Levette Williams, Norah </w:t>
      </w:r>
      <w:r w:rsidR="005B394C">
        <w:rPr>
          <w:sz w:val="28"/>
          <w:szCs w:val="24"/>
        </w:rPr>
        <w:t>Sinclair, John</w:t>
      </w:r>
      <w:r w:rsidR="00AA5A24">
        <w:rPr>
          <w:sz w:val="28"/>
          <w:szCs w:val="24"/>
        </w:rPr>
        <w:t xml:space="preserve"> Bui, Dr. Mark Harniss, John Toles</w:t>
      </w:r>
    </w:p>
    <w:p w14:paraId="3608736A" w14:textId="5E42DFD5" w:rsidR="00447C2F" w:rsidRDefault="00447C2F" w:rsidP="00447C2F">
      <w:pPr>
        <w:rPr>
          <w:sz w:val="28"/>
          <w:szCs w:val="24"/>
        </w:rPr>
      </w:pPr>
      <w:r w:rsidRPr="00447C2F">
        <w:rPr>
          <w:b/>
          <w:bCs/>
          <w:sz w:val="28"/>
          <w:szCs w:val="24"/>
        </w:rPr>
        <w:t>Issued:</w:t>
      </w:r>
      <w:r>
        <w:rPr>
          <w:sz w:val="28"/>
          <w:szCs w:val="24"/>
        </w:rPr>
        <w:t xml:space="preserve"> </w:t>
      </w:r>
      <w:r w:rsidR="00AA5A24">
        <w:rPr>
          <w:sz w:val="28"/>
          <w:szCs w:val="24"/>
        </w:rPr>
        <w:t>August 2026</w:t>
      </w:r>
    </w:p>
    <w:p w14:paraId="5C2E5687" w14:textId="386F8829" w:rsidR="004B74F5" w:rsidRDefault="008052AD" w:rsidP="009943FF">
      <w:pPr>
        <w:pStyle w:val="Heading2"/>
      </w:pPr>
      <w:bookmarkStart w:id="3" w:name="_Toc238730538"/>
      <w:bookmarkStart w:id="4" w:name="_Toc238737788"/>
      <w:r>
        <w:t>Table of Contents</w:t>
      </w:r>
      <w:bookmarkEnd w:id="3"/>
      <w:bookmarkEnd w:id="4"/>
    </w:p>
    <w:p w14:paraId="1DFE625E" w14:textId="33B8643E" w:rsidR="00DD156B" w:rsidRDefault="0082691F" w:rsidP="00F11933">
      <w:pPr>
        <w:pStyle w:val="ListParagraph"/>
        <w:numPr>
          <w:ilvl w:val="0"/>
          <w:numId w:val="57"/>
        </w:numPr>
        <w:spacing w:before="40" w:after="40" w:line="240" w:lineRule="auto"/>
        <w:contextualSpacing w:val="0"/>
        <w:rPr>
          <w:rStyle w:val="Hyperlink"/>
          <w:color w:val="4472C4" w:themeColor="accent1"/>
          <w:szCs w:val="24"/>
        </w:rPr>
      </w:pPr>
      <w:r w:rsidRPr="00F11933">
        <w:rPr>
          <w:rStyle w:val="Hyperlink"/>
          <w:color w:val="4472C4" w:themeColor="accent1"/>
          <w:szCs w:val="24"/>
        </w:rPr>
        <w:fldChar w:fldCharType="begin"/>
      </w:r>
      <w:r w:rsidRPr="00F11933">
        <w:rPr>
          <w:rStyle w:val="Hyperlink"/>
          <w:color w:val="4472C4" w:themeColor="accent1"/>
          <w:szCs w:val="24"/>
        </w:rPr>
        <w:instrText xml:space="preserve"> REF _Ref238737396 \h </w:instrText>
      </w:r>
      <w:r w:rsidRPr="00F11933">
        <w:rPr>
          <w:rStyle w:val="Hyperlink"/>
          <w:color w:val="4472C4" w:themeColor="accent1"/>
          <w:szCs w:val="24"/>
        </w:rPr>
      </w:r>
      <w:r w:rsidR="00F11933">
        <w:rPr>
          <w:rStyle w:val="Hyperlink"/>
          <w:color w:val="4472C4" w:themeColor="accent1"/>
          <w:szCs w:val="24"/>
        </w:rPr>
        <w:instrText xml:space="preserve"> \* MERGEFORMAT </w:instrText>
      </w:r>
      <w:r w:rsidRPr="00F11933">
        <w:rPr>
          <w:rStyle w:val="Hyperlink"/>
          <w:color w:val="4472C4" w:themeColor="accent1"/>
          <w:szCs w:val="24"/>
        </w:rPr>
        <w:fldChar w:fldCharType="separate"/>
      </w:r>
      <w:r w:rsidRPr="00F11933">
        <w:rPr>
          <w:rStyle w:val="Hyperlink"/>
          <w:color w:val="4472C4" w:themeColor="accent1"/>
          <w:szCs w:val="24"/>
        </w:rPr>
        <w:t>Using Artificial Intelligence</w:t>
      </w:r>
      <w:r w:rsidRPr="00F11933">
        <w:rPr>
          <w:rStyle w:val="Hyperlink"/>
          <w:color w:val="4472C4" w:themeColor="accent1"/>
          <w:szCs w:val="24"/>
        </w:rPr>
        <w:fldChar w:fldCharType="end"/>
      </w:r>
    </w:p>
    <w:p w14:paraId="16307B19" w14:textId="7405194D" w:rsidR="00F11933" w:rsidRDefault="00F11933" w:rsidP="00F11933">
      <w:pPr>
        <w:pStyle w:val="ListParagraph"/>
        <w:numPr>
          <w:ilvl w:val="0"/>
          <w:numId w:val="57"/>
        </w:numPr>
        <w:spacing w:before="40" w:after="40" w:line="240" w:lineRule="auto"/>
        <w:contextualSpacing w:val="0"/>
        <w:rPr>
          <w:rStyle w:val="Hyperlink"/>
          <w:color w:val="4472C4" w:themeColor="accent1"/>
          <w:szCs w:val="24"/>
        </w:rPr>
      </w:pPr>
      <w:r>
        <w:rPr>
          <w:rStyle w:val="Hyperlink"/>
          <w:color w:val="4472C4" w:themeColor="accent1"/>
          <w:szCs w:val="24"/>
        </w:rPr>
        <w:fldChar w:fldCharType="begin"/>
      </w:r>
      <w:r>
        <w:rPr>
          <w:rStyle w:val="Hyperlink"/>
          <w:color w:val="4472C4" w:themeColor="accent1"/>
          <w:szCs w:val="24"/>
        </w:rPr>
        <w:instrText xml:space="preserve"> REF _Ref238737441 \h </w:instrText>
      </w:r>
      <w:r>
        <w:rPr>
          <w:rStyle w:val="Hyperlink"/>
          <w:color w:val="4472C4" w:themeColor="accent1"/>
          <w:szCs w:val="24"/>
        </w:rPr>
      </w:r>
      <w:r>
        <w:rPr>
          <w:rStyle w:val="Hyperlink"/>
          <w:color w:val="4472C4" w:themeColor="accent1"/>
          <w:szCs w:val="24"/>
        </w:rPr>
        <w:instrText xml:space="preserve"> \* MERGEFORMAT </w:instrText>
      </w:r>
      <w:r>
        <w:rPr>
          <w:rStyle w:val="Hyperlink"/>
          <w:color w:val="4472C4" w:themeColor="accent1"/>
          <w:szCs w:val="24"/>
        </w:rPr>
        <w:fldChar w:fldCharType="separate"/>
      </w:r>
      <w:r w:rsidRPr="00F11933">
        <w:rPr>
          <w:rStyle w:val="Hyperlink"/>
          <w:color w:val="4472C4" w:themeColor="accent1"/>
          <w:szCs w:val="24"/>
        </w:rPr>
        <w:t>How AI Could Support Your Accessibility Work</w:t>
      </w:r>
      <w:r>
        <w:rPr>
          <w:rStyle w:val="Hyperlink"/>
          <w:color w:val="4472C4" w:themeColor="accent1"/>
          <w:szCs w:val="24"/>
        </w:rPr>
        <w:fldChar w:fldCharType="end"/>
      </w:r>
    </w:p>
    <w:p w14:paraId="016CDF2E" w14:textId="3EF23FA9" w:rsidR="00F11933" w:rsidRDefault="00F11933" w:rsidP="00F11933">
      <w:pPr>
        <w:pStyle w:val="ListParagraph"/>
        <w:numPr>
          <w:ilvl w:val="0"/>
          <w:numId w:val="57"/>
        </w:numPr>
        <w:spacing w:before="40" w:after="40" w:line="240" w:lineRule="auto"/>
        <w:contextualSpacing w:val="0"/>
        <w:rPr>
          <w:rStyle w:val="Hyperlink"/>
          <w:color w:val="4472C4" w:themeColor="accent1"/>
          <w:szCs w:val="24"/>
        </w:rPr>
      </w:pPr>
      <w:r>
        <w:rPr>
          <w:rStyle w:val="Hyperlink"/>
          <w:color w:val="4472C4" w:themeColor="accent1"/>
          <w:szCs w:val="24"/>
        </w:rPr>
        <w:fldChar w:fldCharType="begin"/>
      </w:r>
      <w:r>
        <w:rPr>
          <w:rStyle w:val="Hyperlink"/>
          <w:color w:val="4472C4" w:themeColor="accent1"/>
          <w:szCs w:val="24"/>
        </w:rPr>
        <w:instrText xml:space="preserve"> REF _Ref238737467 \h </w:instrText>
      </w:r>
      <w:r>
        <w:rPr>
          <w:rStyle w:val="Hyperlink"/>
          <w:color w:val="4472C4" w:themeColor="accent1"/>
          <w:szCs w:val="24"/>
        </w:rPr>
      </w:r>
      <w:r>
        <w:rPr>
          <w:rStyle w:val="Hyperlink"/>
          <w:color w:val="4472C4" w:themeColor="accent1"/>
          <w:szCs w:val="24"/>
        </w:rPr>
        <w:instrText xml:space="preserve"> \* MERGEFORMAT </w:instrText>
      </w:r>
      <w:r>
        <w:rPr>
          <w:rStyle w:val="Hyperlink"/>
          <w:color w:val="4472C4" w:themeColor="accent1"/>
          <w:szCs w:val="24"/>
        </w:rPr>
        <w:fldChar w:fldCharType="separate"/>
      </w:r>
      <w:r w:rsidRPr="00F11933">
        <w:rPr>
          <w:rStyle w:val="Hyperlink"/>
          <w:color w:val="4472C4" w:themeColor="accent1"/>
          <w:szCs w:val="24"/>
        </w:rPr>
        <w:t>Challenges Agencies Will Face in Using AI</w:t>
      </w:r>
      <w:r>
        <w:rPr>
          <w:rStyle w:val="Hyperlink"/>
          <w:color w:val="4472C4" w:themeColor="accent1"/>
          <w:szCs w:val="24"/>
        </w:rPr>
        <w:fldChar w:fldCharType="end"/>
      </w:r>
    </w:p>
    <w:p w14:paraId="57FF20C9" w14:textId="6E8115C7" w:rsidR="00F11933" w:rsidRDefault="00F11933" w:rsidP="00F11933">
      <w:pPr>
        <w:pStyle w:val="ListParagraph"/>
        <w:numPr>
          <w:ilvl w:val="0"/>
          <w:numId w:val="57"/>
        </w:numPr>
        <w:spacing w:before="40" w:after="40" w:line="240" w:lineRule="auto"/>
        <w:contextualSpacing w:val="0"/>
        <w:rPr>
          <w:rStyle w:val="Hyperlink"/>
          <w:color w:val="4472C4" w:themeColor="accent1"/>
          <w:szCs w:val="24"/>
        </w:rPr>
      </w:pPr>
      <w:r>
        <w:rPr>
          <w:rStyle w:val="Hyperlink"/>
          <w:color w:val="4472C4" w:themeColor="accent1"/>
          <w:szCs w:val="24"/>
        </w:rPr>
        <w:fldChar w:fldCharType="begin"/>
      </w:r>
      <w:r>
        <w:rPr>
          <w:rStyle w:val="Hyperlink"/>
          <w:color w:val="4472C4" w:themeColor="accent1"/>
          <w:szCs w:val="24"/>
        </w:rPr>
        <w:instrText xml:space="preserve"> REF _Ref238737475 \h </w:instrText>
      </w:r>
      <w:r>
        <w:rPr>
          <w:rStyle w:val="Hyperlink"/>
          <w:color w:val="4472C4" w:themeColor="accent1"/>
          <w:szCs w:val="24"/>
        </w:rPr>
      </w:r>
      <w:r>
        <w:rPr>
          <w:rStyle w:val="Hyperlink"/>
          <w:color w:val="4472C4" w:themeColor="accent1"/>
          <w:szCs w:val="24"/>
        </w:rPr>
        <w:instrText xml:space="preserve"> \* MERGEFORMAT </w:instrText>
      </w:r>
      <w:r>
        <w:rPr>
          <w:rStyle w:val="Hyperlink"/>
          <w:color w:val="4472C4" w:themeColor="accent1"/>
          <w:szCs w:val="24"/>
        </w:rPr>
        <w:fldChar w:fldCharType="separate"/>
      </w:r>
      <w:r w:rsidRPr="00F11933">
        <w:rPr>
          <w:rStyle w:val="Hyperlink"/>
          <w:color w:val="4472C4" w:themeColor="accent1"/>
          <w:szCs w:val="24"/>
        </w:rPr>
        <w:t>A Practical Approach for Using AI</w:t>
      </w:r>
      <w:r>
        <w:rPr>
          <w:rStyle w:val="Hyperlink"/>
          <w:color w:val="4472C4" w:themeColor="accent1"/>
          <w:szCs w:val="24"/>
        </w:rPr>
        <w:fldChar w:fldCharType="end"/>
      </w:r>
    </w:p>
    <w:p w14:paraId="5E3C8C7F" w14:textId="692D55E5" w:rsidR="00F11933" w:rsidRDefault="00F11933" w:rsidP="00F11933">
      <w:pPr>
        <w:pStyle w:val="ListParagraph"/>
        <w:numPr>
          <w:ilvl w:val="0"/>
          <w:numId w:val="57"/>
        </w:numPr>
        <w:spacing w:before="40" w:after="40" w:line="240" w:lineRule="auto"/>
        <w:contextualSpacing w:val="0"/>
        <w:rPr>
          <w:rStyle w:val="Hyperlink"/>
          <w:color w:val="4472C4" w:themeColor="accent1"/>
          <w:szCs w:val="24"/>
        </w:rPr>
      </w:pPr>
      <w:r>
        <w:rPr>
          <w:rStyle w:val="Hyperlink"/>
          <w:color w:val="4472C4" w:themeColor="accent1"/>
          <w:szCs w:val="24"/>
        </w:rPr>
        <w:fldChar w:fldCharType="begin"/>
      </w:r>
      <w:r>
        <w:rPr>
          <w:rStyle w:val="Hyperlink"/>
          <w:color w:val="4472C4" w:themeColor="accent1"/>
          <w:szCs w:val="24"/>
        </w:rPr>
        <w:instrText xml:space="preserve"> REF _Ref238737487 \h </w:instrText>
      </w:r>
      <w:r>
        <w:rPr>
          <w:rStyle w:val="Hyperlink"/>
          <w:color w:val="4472C4" w:themeColor="accent1"/>
          <w:szCs w:val="24"/>
        </w:rPr>
      </w:r>
      <w:r>
        <w:rPr>
          <w:rStyle w:val="Hyperlink"/>
          <w:color w:val="4472C4" w:themeColor="accent1"/>
          <w:szCs w:val="24"/>
        </w:rPr>
        <w:instrText xml:space="preserve"> \* MERGEFORMAT </w:instrText>
      </w:r>
      <w:r>
        <w:rPr>
          <w:rStyle w:val="Hyperlink"/>
          <w:color w:val="4472C4" w:themeColor="accent1"/>
          <w:szCs w:val="24"/>
        </w:rPr>
        <w:fldChar w:fldCharType="separate"/>
      </w:r>
      <w:r w:rsidRPr="00F11933">
        <w:rPr>
          <w:rStyle w:val="Hyperlink"/>
          <w:color w:val="4472C4" w:themeColor="accent1"/>
          <w:szCs w:val="24"/>
        </w:rPr>
        <w:t>AI Use in Developing this Document</w:t>
      </w:r>
      <w:r>
        <w:rPr>
          <w:rStyle w:val="Hyperlink"/>
          <w:color w:val="4472C4" w:themeColor="accent1"/>
          <w:szCs w:val="24"/>
        </w:rPr>
        <w:fldChar w:fldCharType="end"/>
      </w:r>
    </w:p>
    <w:p w14:paraId="56E7A7EC" w14:textId="0B4533E5" w:rsidR="00F11933" w:rsidRDefault="00F11933" w:rsidP="00F11933">
      <w:pPr>
        <w:pStyle w:val="ListParagraph"/>
        <w:numPr>
          <w:ilvl w:val="0"/>
          <w:numId w:val="57"/>
        </w:numPr>
        <w:spacing w:before="40" w:after="40" w:line="240" w:lineRule="auto"/>
        <w:contextualSpacing w:val="0"/>
        <w:rPr>
          <w:rStyle w:val="Hyperlink"/>
          <w:color w:val="4472C4" w:themeColor="accent1"/>
          <w:szCs w:val="24"/>
        </w:rPr>
      </w:pPr>
      <w:r>
        <w:rPr>
          <w:rStyle w:val="Hyperlink"/>
          <w:color w:val="4472C4" w:themeColor="accent1"/>
          <w:szCs w:val="24"/>
        </w:rPr>
        <w:fldChar w:fldCharType="begin"/>
      </w:r>
      <w:r>
        <w:rPr>
          <w:rStyle w:val="Hyperlink"/>
          <w:color w:val="4472C4" w:themeColor="accent1"/>
          <w:szCs w:val="24"/>
        </w:rPr>
        <w:instrText xml:space="preserve"> REF _Ref238737490 \h </w:instrText>
      </w:r>
      <w:r>
        <w:rPr>
          <w:rStyle w:val="Hyperlink"/>
          <w:color w:val="4472C4" w:themeColor="accent1"/>
          <w:szCs w:val="24"/>
        </w:rPr>
      </w:r>
      <w:r>
        <w:rPr>
          <w:rStyle w:val="Hyperlink"/>
          <w:color w:val="4472C4" w:themeColor="accent1"/>
          <w:szCs w:val="24"/>
        </w:rPr>
        <w:instrText xml:space="preserve"> \* MERGEFORMAT </w:instrText>
      </w:r>
      <w:r>
        <w:rPr>
          <w:rStyle w:val="Hyperlink"/>
          <w:color w:val="4472C4" w:themeColor="accent1"/>
          <w:szCs w:val="24"/>
        </w:rPr>
        <w:fldChar w:fldCharType="separate"/>
      </w:r>
      <w:r w:rsidRPr="00F11933">
        <w:rPr>
          <w:rStyle w:val="Hyperlink"/>
          <w:color w:val="4472C4" w:themeColor="accent1"/>
          <w:szCs w:val="24"/>
        </w:rPr>
        <w:t>Appendix A: Guidelines for the Ethical Use of AI in Accessibility Work</w:t>
      </w:r>
      <w:r>
        <w:rPr>
          <w:rStyle w:val="Hyperlink"/>
          <w:color w:val="4472C4" w:themeColor="accent1"/>
          <w:szCs w:val="24"/>
        </w:rPr>
        <w:fldChar w:fldCharType="end"/>
      </w:r>
    </w:p>
    <w:p w14:paraId="7F37707C" w14:textId="78E49BC6" w:rsidR="00F11933" w:rsidRDefault="00F11933" w:rsidP="00F11933">
      <w:pPr>
        <w:pStyle w:val="ListParagraph"/>
        <w:numPr>
          <w:ilvl w:val="0"/>
          <w:numId w:val="57"/>
        </w:numPr>
        <w:spacing w:before="40" w:after="40" w:line="240" w:lineRule="auto"/>
        <w:contextualSpacing w:val="0"/>
        <w:rPr>
          <w:rStyle w:val="Hyperlink"/>
          <w:color w:val="4472C4" w:themeColor="accent1"/>
          <w:szCs w:val="24"/>
        </w:rPr>
      </w:pPr>
      <w:r>
        <w:rPr>
          <w:rStyle w:val="Hyperlink"/>
          <w:color w:val="4472C4" w:themeColor="accent1"/>
          <w:szCs w:val="24"/>
        </w:rPr>
        <w:fldChar w:fldCharType="begin"/>
      </w:r>
      <w:r>
        <w:rPr>
          <w:rStyle w:val="Hyperlink"/>
          <w:color w:val="4472C4" w:themeColor="accent1"/>
          <w:szCs w:val="24"/>
        </w:rPr>
        <w:instrText xml:space="preserve"> REF _Ref238737491 \h </w:instrText>
      </w:r>
      <w:r>
        <w:rPr>
          <w:rStyle w:val="Hyperlink"/>
          <w:color w:val="4472C4" w:themeColor="accent1"/>
          <w:szCs w:val="24"/>
        </w:rPr>
      </w:r>
      <w:r>
        <w:rPr>
          <w:rStyle w:val="Hyperlink"/>
          <w:color w:val="4472C4" w:themeColor="accent1"/>
          <w:szCs w:val="24"/>
        </w:rPr>
        <w:instrText xml:space="preserve"> \* MERGEFORMAT </w:instrText>
      </w:r>
      <w:r>
        <w:rPr>
          <w:rStyle w:val="Hyperlink"/>
          <w:color w:val="4472C4" w:themeColor="accent1"/>
          <w:szCs w:val="24"/>
        </w:rPr>
        <w:fldChar w:fldCharType="separate"/>
      </w:r>
      <w:r w:rsidRPr="00F11933">
        <w:rPr>
          <w:rStyle w:val="Hyperlink"/>
          <w:color w:val="4472C4" w:themeColor="accent1"/>
          <w:szCs w:val="24"/>
        </w:rPr>
        <w:t>Appendix B: Prompt Examples</w:t>
      </w:r>
      <w:r>
        <w:rPr>
          <w:rStyle w:val="Hyperlink"/>
          <w:color w:val="4472C4" w:themeColor="accent1"/>
          <w:szCs w:val="24"/>
        </w:rPr>
        <w:fldChar w:fldCharType="end"/>
      </w:r>
    </w:p>
    <w:p w14:paraId="29704D3E" w14:textId="2131BC87" w:rsidR="00A82A0F" w:rsidRDefault="00A82A0F" w:rsidP="00F11933">
      <w:pPr>
        <w:pStyle w:val="ListParagraph"/>
        <w:numPr>
          <w:ilvl w:val="0"/>
          <w:numId w:val="57"/>
        </w:numPr>
        <w:spacing w:before="40" w:after="40" w:line="240" w:lineRule="auto"/>
        <w:contextualSpacing w:val="0"/>
        <w:rPr>
          <w:rStyle w:val="Hyperlink"/>
          <w:color w:val="4472C4" w:themeColor="accent1"/>
          <w:szCs w:val="24"/>
        </w:rPr>
      </w:pPr>
      <w:r>
        <w:rPr>
          <w:rStyle w:val="Hyperlink"/>
          <w:color w:val="4472C4" w:themeColor="accent1"/>
          <w:szCs w:val="24"/>
        </w:rPr>
        <w:fldChar w:fldCharType="begin"/>
      </w:r>
      <w:r>
        <w:rPr>
          <w:rStyle w:val="Hyperlink"/>
          <w:color w:val="4472C4" w:themeColor="accent1"/>
          <w:szCs w:val="24"/>
        </w:rPr>
        <w:instrText xml:space="preserve"> REF _Ref238737904 \h </w:instrText>
      </w:r>
      <w:r>
        <w:rPr>
          <w:rStyle w:val="Hyperlink"/>
          <w:color w:val="4472C4" w:themeColor="accent1"/>
          <w:szCs w:val="24"/>
        </w:rPr>
      </w:r>
      <w:r>
        <w:rPr>
          <w:rStyle w:val="Hyperlink"/>
          <w:color w:val="4472C4" w:themeColor="accent1"/>
          <w:szCs w:val="24"/>
        </w:rPr>
        <w:instrText xml:space="preserve"> \* MERGEFORMAT </w:instrText>
      </w:r>
      <w:r>
        <w:rPr>
          <w:rStyle w:val="Hyperlink"/>
          <w:color w:val="4472C4" w:themeColor="accent1"/>
          <w:szCs w:val="24"/>
        </w:rPr>
        <w:fldChar w:fldCharType="separate"/>
      </w:r>
      <w:r w:rsidRPr="00A82A0F">
        <w:rPr>
          <w:rStyle w:val="Hyperlink"/>
          <w:color w:val="4472C4" w:themeColor="accent1"/>
          <w:szCs w:val="24"/>
        </w:rPr>
        <w:t>Case study: Making an IDEA excel file more accessible</w:t>
      </w:r>
      <w:r>
        <w:rPr>
          <w:rStyle w:val="Hyperlink"/>
          <w:color w:val="4472C4" w:themeColor="accent1"/>
          <w:szCs w:val="24"/>
        </w:rPr>
        <w:fldChar w:fldCharType="end"/>
      </w:r>
    </w:p>
    <w:p w14:paraId="47DF8C4D" w14:textId="39B47D0E" w:rsidR="009943FF" w:rsidRPr="00DA1DA1" w:rsidRDefault="0068571A" w:rsidP="009943FF">
      <w:pPr>
        <w:pStyle w:val="Heading2"/>
        <w:rPr>
          <w:rFonts w:ascii="Calibri" w:eastAsia="Calibri" w:hAnsi="Calibri" w:cs="Calibri"/>
          <w:szCs w:val="24"/>
        </w:rPr>
      </w:pPr>
      <w:bookmarkStart w:id="5" w:name="_Toc238730539"/>
      <w:bookmarkStart w:id="6" w:name="_Toc238737789"/>
      <w:r>
        <w:t>Introduction</w:t>
      </w:r>
      <w:bookmarkEnd w:id="5"/>
      <w:bookmarkEnd w:id="6"/>
    </w:p>
    <w:p w14:paraId="79212EA2" w14:textId="77777777" w:rsidR="006C315F" w:rsidRPr="00B11A7C" w:rsidRDefault="006C315F" w:rsidP="006C315F">
      <w:r w:rsidRPr="00B11A7C">
        <w:t>Artificial intelligence (AI) is becoming part of many data systems and software tools. It can help State Education Agencies (SEAs) and Part C Lead Agencies (LAs) work more efficiently by reducing repetitive tasks, improving data analysis, and making information easier to use.</w:t>
      </w:r>
    </w:p>
    <w:p w14:paraId="0906F424" w14:textId="77777777" w:rsidR="006C315F" w:rsidRPr="00B11A7C" w:rsidRDefault="006C315F" w:rsidP="006C315F">
      <w:r w:rsidRPr="00B11A7C">
        <w:t>As agencies update or build IDEA Part B and Part C data systems, it is important to make sure AI supports accessibility rather than creating new barriers. AI tools should be used in ways that follow accessibility requirements, privacy protections, and data reporting responsibilities. Agencies should also understand the benefits and risks of AI and create clear guidelines for how staff can use AI responsibly and ethically.</w:t>
      </w:r>
    </w:p>
    <w:p w14:paraId="6AD0C325" w14:textId="77777777" w:rsidR="006C315F" w:rsidRPr="00B11A7C" w:rsidRDefault="006C315F" w:rsidP="006C315F">
      <w:r w:rsidRPr="00B11A7C">
        <w:t>The Weiss Center Accessibility Maturity Roadmap provides a framework for building accessible data systems. The roadmap focuses on five areas:</w:t>
      </w:r>
    </w:p>
    <w:p w14:paraId="65DB59E0" w14:textId="77777777" w:rsidR="006C315F" w:rsidRDefault="006C315F" w:rsidP="00560DF6">
      <w:pPr>
        <w:pStyle w:val="ListParagraph"/>
        <w:numPr>
          <w:ilvl w:val="0"/>
          <w:numId w:val="41"/>
        </w:numPr>
        <w:spacing w:after="160" w:line="278" w:lineRule="auto"/>
      </w:pPr>
      <w:r>
        <w:t xml:space="preserve">Purpose and Vision </w:t>
      </w:r>
    </w:p>
    <w:p w14:paraId="2B13D4E5" w14:textId="77777777" w:rsidR="006C315F" w:rsidRDefault="006C315F" w:rsidP="00560DF6">
      <w:pPr>
        <w:pStyle w:val="ListParagraph"/>
        <w:numPr>
          <w:ilvl w:val="0"/>
          <w:numId w:val="41"/>
        </w:numPr>
        <w:spacing w:after="160" w:line="278" w:lineRule="auto"/>
      </w:pPr>
      <w:r>
        <w:t xml:space="preserve">System Design and Development </w:t>
      </w:r>
    </w:p>
    <w:p w14:paraId="32DB2BF6" w14:textId="77777777" w:rsidR="006C315F" w:rsidRDefault="006C315F" w:rsidP="00560DF6">
      <w:pPr>
        <w:pStyle w:val="ListParagraph"/>
        <w:numPr>
          <w:ilvl w:val="0"/>
          <w:numId w:val="41"/>
        </w:numPr>
        <w:spacing w:after="160" w:line="278" w:lineRule="auto"/>
      </w:pPr>
      <w:r>
        <w:t xml:space="preserve">Data Governance and Management </w:t>
      </w:r>
    </w:p>
    <w:p w14:paraId="1D323CE2" w14:textId="77777777" w:rsidR="006C315F" w:rsidRDefault="006C315F" w:rsidP="00560DF6">
      <w:pPr>
        <w:pStyle w:val="ListParagraph"/>
        <w:numPr>
          <w:ilvl w:val="0"/>
          <w:numId w:val="41"/>
        </w:numPr>
        <w:spacing w:after="160" w:line="278" w:lineRule="auto"/>
      </w:pPr>
      <w:r>
        <w:t xml:space="preserve">Data Use and Analysis, and </w:t>
      </w:r>
    </w:p>
    <w:p w14:paraId="2B566CA4" w14:textId="77777777" w:rsidR="006C315F" w:rsidRDefault="006C315F" w:rsidP="00560DF6">
      <w:pPr>
        <w:pStyle w:val="ListParagraph"/>
        <w:numPr>
          <w:ilvl w:val="0"/>
          <w:numId w:val="41"/>
        </w:numPr>
        <w:spacing w:after="160" w:line="278" w:lineRule="auto"/>
      </w:pPr>
      <w:r>
        <w:t xml:space="preserve">Sustainability </w:t>
      </w:r>
    </w:p>
    <w:p w14:paraId="2D928E72" w14:textId="77777777" w:rsidR="006C315F" w:rsidRPr="00B11A7C" w:rsidRDefault="006C315F" w:rsidP="006C315F">
      <w:r w:rsidRPr="00B11A7C">
        <w:t>These areas help agencies make accessibility part of every stage of the data system lifecycle, from planning and design to ongoing maintenance and improvement.</w:t>
      </w:r>
    </w:p>
    <w:p w14:paraId="6A6F6E19" w14:textId="77777777" w:rsidR="006C315F" w:rsidRPr="00B11A7C" w:rsidRDefault="006C315F" w:rsidP="006C315F">
      <w:r>
        <w:t xml:space="preserve">This supplemental document is created for Part B and Part C agencies who are considering incorporating the use of AI as they advance their accessibility maturity. </w:t>
      </w:r>
      <w:r w:rsidRPr="00F2098C">
        <w:t xml:space="preserve"> </w:t>
      </w:r>
      <w:r w:rsidRPr="00B11A7C">
        <w:t>AI can improve accessibility and efficiency when used thoughtfully. However, it can also create new accessibility, privacy, or transparency concerns if it is not carefully planned and monitored.</w:t>
      </w:r>
    </w:p>
    <w:p w14:paraId="4FDFA83F" w14:textId="77777777" w:rsidR="006C315F" w:rsidRPr="00B11A7C" w:rsidRDefault="006C315F" w:rsidP="006C315F">
      <w:r w:rsidRPr="00B11A7C">
        <w:t>This document helps agencies use AI in responsible and accessible ways while continuing to improve their accessibility maturity. AI can support people with disabilities by making information and systems easier to access. At the same time, agencies should remember that AI is a tool, not a replacement for human judgment, accessibility expertise, or input from people with disabilities.</w:t>
      </w:r>
    </w:p>
    <w:p w14:paraId="113E8B53" w14:textId="77777777" w:rsidR="00DA5EFD" w:rsidRPr="002E2A8B" w:rsidRDefault="00DA5EFD" w:rsidP="00DA5EFD">
      <w:pPr>
        <w:pStyle w:val="Heading2"/>
      </w:pPr>
      <w:bookmarkStart w:id="7" w:name="_Toc238730540"/>
      <w:bookmarkStart w:id="8" w:name="_Toc238737790"/>
      <w:r w:rsidRPr="002E2A8B">
        <w:t>What Is Artificial Intelligence?</w:t>
      </w:r>
      <w:bookmarkEnd w:id="7"/>
      <w:bookmarkEnd w:id="8"/>
    </w:p>
    <w:p w14:paraId="643A2EA7" w14:textId="77777777" w:rsidR="004B1E7F" w:rsidRPr="00B11A7C" w:rsidRDefault="004B1E7F" w:rsidP="004B1E7F">
      <w:r w:rsidRPr="00B11A7C">
        <w:t>Artificial intelligence (AI) is technology that helps computers perform tasks that normally require human thinking. Examples include understanding language, finding patterns in data, making suggestions, and creating content.</w:t>
      </w:r>
    </w:p>
    <w:p w14:paraId="271CB17C" w14:textId="77777777" w:rsidR="004B1E7F" w:rsidRPr="00B11A7C" w:rsidRDefault="004B1E7F" w:rsidP="004B1E7F">
      <w:r w:rsidRPr="00B11A7C">
        <w:t>For IDEA data programs, AI can help:</w:t>
      </w:r>
    </w:p>
    <w:p w14:paraId="12D19C58" w14:textId="77777777" w:rsidR="004B1E7F" w:rsidRPr="00B11A7C" w:rsidRDefault="004B1E7F" w:rsidP="00560DF6">
      <w:pPr>
        <w:numPr>
          <w:ilvl w:val="0"/>
          <w:numId w:val="42"/>
        </w:numPr>
        <w:spacing w:after="0" w:line="278" w:lineRule="auto"/>
      </w:pPr>
      <w:r>
        <w:t>Find accessibility issues in documents and websites.</w:t>
      </w:r>
    </w:p>
    <w:p w14:paraId="0E679B96" w14:textId="77777777" w:rsidR="004B1E7F" w:rsidRPr="00B11A7C" w:rsidRDefault="004B1E7F" w:rsidP="00560DF6">
      <w:pPr>
        <w:numPr>
          <w:ilvl w:val="0"/>
          <w:numId w:val="42"/>
        </w:numPr>
        <w:spacing w:after="0" w:line="278" w:lineRule="auto"/>
      </w:pPr>
      <w:r>
        <w:t>Suggest plain language revisions.</w:t>
      </w:r>
    </w:p>
    <w:p w14:paraId="37C88523" w14:textId="77777777" w:rsidR="004B1E7F" w:rsidRPr="00B11A7C" w:rsidRDefault="004B1E7F" w:rsidP="00560DF6">
      <w:pPr>
        <w:numPr>
          <w:ilvl w:val="0"/>
          <w:numId w:val="42"/>
        </w:numPr>
        <w:spacing w:after="0" w:line="278" w:lineRule="auto"/>
      </w:pPr>
      <w:r>
        <w:t>Draft content or reports.</w:t>
      </w:r>
    </w:p>
    <w:p w14:paraId="22A859AC" w14:textId="77777777" w:rsidR="004B1E7F" w:rsidRPr="00B11A7C" w:rsidRDefault="004B1E7F" w:rsidP="00560DF6">
      <w:pPr>
        <w:numPr>
          <w:ilvl w:val="0"/>
          <w:numId w:val="42"/>
        </w:numPr>
        <w:spacing w:after="0" w:line="278" w:lineRule="auto"/>
      </w:pPr>
      <w:r>
        <w:t>Create image descriptions.</w:t>
      </w:r>
    </w:p>
    <w:p w14:paraId="2F84D9AD" w14:textId="77777777" w:rsidR="004B1E7F" w:rsidRDefault="004B1E7F" w:rsidP="00A24403">
      <w:pPr>
        <w:numPr>
          <w:ilvl w:val="0"/>
          <w:numId w:val="42"/>
        </w:numPr>
        <w:spacing w:line="278" w:lineRule="auto"/>
      </w:pPr>
      <w:r>
        <w:t>Automate routine tasks.</w:t>
      </w:r>
    </w:p>
    <w:p w14:paraId="169F928C" w14:textId="77777777" w:rsidR="004B1E7F" w:rsidRPr="00B11A7C" w:rsidRDefault="004B1E7F" w:rsidP="004B1E7F">
      <w:r w:rsidRPr="00B11A7C">
        <w:t>Many AI features are already included in software agencies use every day, such as Microsoft 365, Adobe Acrobat, and web accessibility tools.</w:t>
      </w:r>
    </w:p>
    <w:p w14:paraId="02C5D064" w14:textId="77777777" w:rsidR="004B1E7F" w:rsidRPr="00B11A7C" w:rsidRDefault="004B1E7F" w:rsidP="004B1E7F">
      <w:r w:rsidRPr="00B11A7C">
        <w:t>AI can be helpful, but it is not perfect. It can identify possible accessibility issues, but it cannot decide whether something is fully accessible. AI also cannot replace the experience and insight of people with disabilities.</w:t>
      </w:r>
    </w:p>
    <w:p w14:paraId="79D84366" w14:textId="77777777" w:rsidR="004B1E7F" w:rsidRDefault="004B1E7F" w:rsidP="004B1E7F">
      <w:r w:rsidRPr="00B11A7C">
        <w:t>AI works best as a support tool. Human review and testing are still necessary to make sure content and systems are truly accessible.</w:t>
      </w:r>
    </w:p>
    <w:p w14:paraId="4F809F6D" w14:textId="77777777" w:rsidR="006C3EBF" w:rsidRPr="002E2A8B" w:rsidRDefault="006C3EBF" w:rsidP="006C3EBF">
      <w:pPr>
        <w:pStyle w:val="Heading2"/>
      </w:pPr>
      <w:bookmarkStart w:id="9" w:name="_Toc238730541"/>
      <w:bookmarkStart w:id="10" w:name="_Ref238737441"/>
      <w:bookmarkStart w:id="11" w:name="_Toc238737791"/>
      <w:commentRangeStart w:id="12"/>
      <w:commentRangeStart w:id="13"/>
      <w:commentRangeStart w:id="14"/>
      <w:r>
        <w:t>How AI Could Support Your Accessibility Work</w:t>
      </w:r>
      <w:bookmarkEnd w:id="9"/>
      <w:bookmarkEnd w:id="10"/>
      <w:bookmarkEnd w:id="11"/>
      <w:commentRangeEnd w:id="12"/>
      <w:r w:rsidRPr="002E2A8B">
        <w:rPr>
          <w:rStyle w:val="CommentReference"/>
          <w:sz w:val="36"/>
          <w:szCs w:val="26"/>
        </w:rPr>
        <w:commentReference w:id="12"/>
      </w:r>
      <w:commentRangeEnd w:id="13"/>
      <w:r w:rsidRPr="002E2A8B">
        <w:rPr>
          <w:rStyle w:val="CommentReference"/>
          <w:sz w:val="36"/>
          <w:szCs w:val="26"/>
        </w:rPr>
        <w:commentReference w:id="13"/>
      </w:r>
      <w:commentRangeEnd w:id="14"/>
      <w:r w:rsidRPr="002E2A8B">
        <w:rPr>
          <w:rStyle w:val="CommentReference"/>
          <w:sz w:val="36"/>
          <w:szCs w:val="26"/>
        </w:rPr>
        <w:commentReference w:id="14"/>
      </w:r>
    </w:p>
    <w:p w14:paraId="52294676" w14:textId="77777777" w:rsidR="001A2A87" w:rsidRPr="00B11A7C" w:rsidRDefault="001A2A87" w:rsidP="001A2A87">
      <w:r w:rsidRPr="00B11A7C">
        <w:t>Agencies with limited staff and resources may be able to use AI tools to save time and support accessibility work. AI cannot do the work on its own, but it can help staff complete some tasks more efficiently.</w:t>
      </w:r>
    </w:p>
    <w:p w14:paraId="1480FA4E" w14:textId="77777777" w:rsidR="001A2A87" w:rsidRDefault="001A2A87" w:rsidP="001A2A87">
      <w:r>
        <w:t>Below are practical ways AI could support work across each of the roadmap's five components.</w:t>
      </w:r>
    </w:p>
    <w:p w14:paraId="6067DF82" w14:textId="77777777" w:rsidR="009809F3" w:rsidRDefault="009809F3" w:rsidP="008722E2">
      <w:pPr>
        <w:pStyle w:val="Heading3"/>
      </w:pPr>
      <w:bookmarkStart w:id="15" w:name="_Toc238730542"/>
      <w:bookmarkStart w:id="16" w:name="_Toc238737792"/>
      <w:r w:rsidRPr="00A06323">
        <w:t>Purpose and Vision</w:t>
      </w:r>
      <w:bookmarkEnd w:id="15"/>
      <w:bookmarkEnd w:id="16"/>
    </w:p>
    <w:p w14:paraId="41D87774" w14:textId="77777777" w:rsidR="00336BAE" w:rsidRDefault="00336BAE">
      <w:pPr>
        <w:pStyle w:val="ListParagraph"/>
        <w:numPr>
          <w:ilvl w:val="0"/>
          <w:numId w:val="43"/>
        </w:numPr>
        <w:spacing w:after="0" w:line="278" w:lineRule="auto"/>
        <w:pPrChange w:id="17" w:author="Fred Edora" w:date="2026-08-10T19:05:00Z">
          <w:pPr>
            <w:pStyle w:val="ListParagraph"/>
            <w:numPr>
              <w:numId w:val="18"/>
            </w:numPr>
            <w:spacing w:after="160" w:line="278" w:lineRule="auto"/>
            <w:ind w:left="360" w:hanging="360"/>
          </w:pPr>
        </w:pPrChange>
      </w:pPr>
      <w:r>
        <w:t>Instead of starting from a blank page, generative AI tools can be used to draft and refine:</w:t>
      </w:r>
    </w:p>
    <w:p w14:paraId="286B6CF1" w14:textId="77777777" w:rsidR="00336BAE" w:rsidRDefault="00336BAE" w:rsidP="00560DF6">
      <w:pPr>
        <w:pStyle w:val="ListParagraph"/>
        <w:numPr>
          <w:ilvl w:val="0"/>
          <w:numId w:val="43"/>
        </w:numPr>
        <w:spacing w:after="0" w:line="278" w:lineRule="auto"/>
      </w:pPr>
      <w:r>
        <w:t>Plain language versions of purpose and vision statements.</w:t>
      </w:r>
    </w:p>
    <w:p w14:paraId="0ED26CAE" w14:textId="77777777" w:rsidR="00E81886" w:rsidRDefault="00336BAE" w:rsidP="00E81886">
      <w:pPr>
        <w:pStyle w:val="ListParagraph"/>
        <w:numPr>
          <w:ilvl w:val="0"/>
          <w:numId w:val="43"/>
        </w:numPr>
        <w:spacing w:after="0" w:line="278" w:lineRule="auto"/>
      </w:pPr>
      <w:r>
        <w:t>Accessibility statements for agency websites.</w:t>
      </w:r>
    </w:p>
    <w:p w14:paraId="62D45835" w14:textId="1DDE33FE" w:rsidR="00110AC1" w:rsidRPr="00110AC1" w:rsidRDefault="00336BAE" w:rsidP="00110AC1">
      <w:pPr>
        <w:pStyle w:val="ListParagraph"/>
        <w:numPr>
          <w:ilvl w:val="0"/>
          <w:numId w:val="43"/>
        </w:numPr>
        <w:spacing w:after="0" w:line="278" w:lineRule="auto"/>
      </w:pPr>
      <w:r w:rsidRPr="396887CC">
        <w:t>Policy language that reflects current accessibility requirements</w:t>
      </w:r>
    </w:p>
    <w:p w14:paraId="23DA3B1B" w14:textId="77777777" w:rsidR="00110AC1" w:rsidRDefault="00110AC1" w:rsidP="008722E2">
      <w:pPr>
        <w:pStyle w:val="Heading3"/>
      </w:pPr>
      <w:bookmarkStart w:id="18" w:name="_Toc238730543"/>
      <w:bookmarkStart w:id="19" w:name="_Toc238737793"/>
      <w:r w:rsidRPr="00110AC1">
        <w:t>System Design and Development</w:t>
      </w:r>
      <w:bookmarkEnd w:id="18"/>
      <w:bookmarkEnd w:id="19"/>
    </w:p>
    <w:p w14:paraId="526114A5" w14:textId="77777777" w:rsidR="00886696" w:rsidRPr="00B11A7C" w:rsidRDefault="00886696" w:rsidP="00886696">
      <w:r w:rsidRPr="00B11A7C">
        <w:t>AI may help agencies:</w:t>
      </w:r>
    </w:p>
    <w:p w14:paraId="7161EA36" w14:textId="77777777" w:rsidR="00886696" w:rsidRPr="00B11A7C" w:rsidRDefault="00886696" w:rsidP="00560DF6">
      <w:pPr>
        <w:pStyle w:val="ListParagraph"/>
        <w:numPr>
          <w:ilvl w:val="0"/>
          <w:numId w:val="46"/>
        </w:numPr>
      </w:pPr>
      <w:r w:rsidRPr="00B11A7C">
        <w:t>Check websites, documents, and applications for possible accessibility problems.</w:t>
      </w:r>
    </w:p>
    <w:p w14:paraId="54630583" w14:textId="77777777" w:rsidR="00886696" w:rsidRPr="00B11A7C" w:rsidRDefault="00886696" w:rsidP="00560DF6">
      <w:pPr>
        <w:pStyle w:val="ListParagraph"/>
        <w:numPr>
          <w:ilvl w:val="0"/>
          <w:numId w:val="46"/>
        </w:numPr>
      </w:pPr>
      <w:r w:rsidRPr="00B11A7C">
        <w:t>Suggest more accessible code and page structures for developers.</w:t>
      </w:r>
    </w:p>
    <w:p w14:paraId="75D76201" w14:textId="77777777" w:rsidR="00886696" w:rsidRDefault="00886696" w:rsidP="00560DF6">
      <w:pPr>
        <w:pStyle w:val="ListParagraph"/>
        <w:numPr>
          <w:ilvl w:val="0"/>
          <w:numId w:val="46"/>
        </w:numPr>
      </w:pPr>
      <w:r w:rsidRPr="00B11A7C">
        <w:t>Create draft image descriptions (alt text) for human review.</w:t>
      </w:r>
    </w:p>
    <w:p w14:paraId="61EBD28F" w14:textId="77777777" w:rsidR="00341006" w:rsidRPr="00B11A7C" w:rsidRDefault="00341006" w:rsidP="00560DF6">
      <w:pPr>
        <w:pStyle w:val="ListParagraph"/>
        <w:numPr>
          <w:ilvl w:val="0"/>
          <w:numId w:val="46"/>
        </w:numPr>
      </w:pPr>
      <w:r w:rsidRPr="00B11A7C">
        <w:t>Help identify the most serious accessibility problems first when there is a large backlog of work.</w:t>
      </w:r>
    </w:p>
    <w:p w14:paraId="2EF9B1B6" w14:textId="77777777" w:rsidR="00341006" w:rsidRPr="00B11A7C" w:rsidRDefault="00341006" w:rsidP="00341006">
      <w:r w:rsidRPr="00B11A7C">
        <w:t>AI can help staff find potential issues more quickly, but people should always review the results before making decisions.</w:t>
      </w:r>
    </w:p>
    <w:p w14:paraId="4528987D" w14:textId="77777777" w:rsidR="00CF2FC5" w:rsidRDefault="00CF2FC5" w:rsidP="008722E2">
      <w:pPr>
        <w:pStyle w:val="Heading3"/>
      </w:pPr>
      <w:bookmarkStart w:id="20" w:name="_Toc238730544"/>
      <w:bookmarkStart w:id="21" w:name="_Toc238737794"/>
      <w:r w:rsidRPr="00A06323">
        <w:t>Data Governance and Management</w:t>
      </w:r>
      <w:bookmarkEnd w:id="20"/>
      <w:bookmarkEnd w:id="21"/>
    </w:p>
    <w:p w14:paraId="784AF87C" w14:textId="77777777" w:rsidR="00BC6283" w:rsidRDefault="00BC6283" w:rsidP="00560DF6">
      <w:pPr>
        <w:pStyle w:val="ListParagraph"/>
        <w:numPr>
          <w:ilvl w:val="0"/>
          <w:numId w:val="45"/>
        </w:numPr>
        <w:spacing w:after="160" w:line="278" w:lineRule="auto"/>
      </w:pPr>
      <w:r w:rsidRPr="002E2A8B">
        <w:t>AI tools can assist staff in reviewing procurement documents, RFPs, and contracts to identify missing or insufficient accessibility language before those documents are finalized.</w:t>
      </w:r>
    </w:p>
    <w:p w14:paraId="6F2B96C5" w14:textId="77777777" w:rsidR="00BC6283" w:rsidRDefault="00BC6283" w:rsidP="00560DF6">
      <w:pPr>
        <w:pStyle w:val="ListParagraph"/>
        <w:numPr>
          <w:ilvl w:val="0"/>
          <w:numId w:val="45"/>
        </w:numPr>
        <w:spacing w:after="160" w:line="278" w:lineRule="auto"/>
      </w:pPr>
      <w:r>
        <w:t>AI tools can help develop organizational policies and procedures and provide templates.</w:t>
      </w:r>
    </w:p>
    <w:p w14:paraId="7643E8CB" w14:textId="77777777" w:rsidR="00BC6283" w:rsidRDefault="00BC6283" w:rsidP="00560DF6">
      <w:pPr>
        <w:pStyle w:val="ListParagraph"/>
        <w:numPr>
          <w:ilvl w:val="0"/>
          <w:numId w:val="45"/>
        </w:numPr>
        <w:spacing w:after="160" w:line="278" w:lineRule="auto"/>
      </w:pPr>
      <w:r>
        <w:t xml:space="preserve">AI tools can </w:t>
      </w:r>
      <w:r w:rsidRPr="0FAB95F9">
        <w:t>help write privacy agreements and onboarding materials in plain, accessible language.</w:t>
      </w:r>
    </w:p>
    <w:p w14:paraId="0E2A6690" w14:textId="77777777" w:rsidR="00D5390D" w:rsidRDefault="00D5390D" w:rsidP="008722E2">
      <w:pPr>
        <w:pStyle w:val="Heading3"/>
      </w:pPr>
      <w:bookmarkStart w:id="22" w:name="_Toc238730545"/>
      <w:bookmarkStart w:id="23" w:name="_Toc238737795"/>
      <w:r w:rsidRPr="00E15235">
        <w:t>Data Use and Analysis</w:t>
      </w:r>
      <w:bookmarkEnd w:id="22"/>
      <w:bookmarkEnd w:id="23"/>
    </w:p>
    <w:p w14:paraId="0BAD6201" w14:textId="77777777" w:rsidR="00D5390D" w:rsidRDefault="00D5390D" w:rsidP="00560DF6">
      <w:pPr>
        <w:pStyle w:val="ListParagraph"/>
        <w:numPr>
          <w:ilvl w:val="0"/>
          <w:numId w:val="47"/>
        </w:numPr>
        <w:spacing w:after="160" w:line="278" w:lineRule="auto"/>
      </w:pPr>
      <w:r w:rsidRPr="002E2A8B">
        <w:t xml:space="preserve">AI tools can evaluate data visualizations and public-facing reports for </w:t>
      </w:r>
      <w:r>
        <w:t>color-contrast issues, check reading levels against target-audience</w:t>
      </w:r>
      <w:r w:rsidRPr="002E2A8B">
        <w:t xml:space="preserve"> ranges, and generate narrative summaries of data tables to support users who rely on screen readers</w:t>
      </w:r>
      <w:r>
        <w:t xml:space="preserve">. </w:t>
      </w:r>
    </w:p>
    <w:p w14:paraId="159582FA" w14:textId="77777777" w:rsidR="00D5390D" w:rsidRDefault="00D5390D" w:rsidP="00560DF6">
      <w:pPr>
        <w:pStyle w:val="ListParagraph"/>
        <w:numPr>
          <w:ilvl w:val="0"/>
          <w:numId w:val="47"/>
        </w:numPr>
        <w:spacing w:after="160" w:line="278" w:lineRule="auto"/>
      </w:pPr>
      <w:r w:rsidRPr="0FAB95F9">
        <w:t>Include AI-supported accessibility checks in the regular production process for</w:t>
      </w:r>
      <w:r>
        <w:t xml:space="preserve"> </w:t>
      </w:r>
      <w:r w:rsidRPr="0FAB95F9">
        <w:t>State Performance Plan and Annual Performance Report (SPP/APR)</w:t>
      </w:r>
      <w:r>
        <w:t xml:space="preserve"> and o</w:t>
      </w:r>
      <w:r w:rsidRPr="0FAB95F9">
        <w:t>ther public data products.</w:t>
      </w:r>
    </w:p>
    <w:p w14:paraId="23CE76A8" w14:textId="77777777" w:rsidR="00D5390D" w:rsidRDefault="00D5390D" w:rsidP="00560DF6">
      <w:pPr>
        <w:pStyle w:val="ListParagraph"/>
        <w:numPr>
          <w:ilvl w:val="0"/>
          <w:numId w:val="47"/>
        </w:numPr>
        <w:spacing w:after="160" w:line="278" w:lineRule="auto"/>
      </w:pPr>
      <w:r>
        <w:t>A</w:t>
      </w:r>
      <w:r w:rsidRPr="0FAB95F9">
        <w:t>ddress accessibility throughout the production process instead of waiting until the en</w:t>
      </w:r>
      <w:r>
        <w:t xml:space="preserve">d by </w:t>
      </w:r>
      <w:r w:rsidRPr="002E2A8B">
        <w:t>embed</w:t>
      </w:r>
      <w:r>
        <w:t>ding</w:t>
      </w:r>
      <w:r w:rsidRPr="002E2A8B">
        <w:t xml:space="preserve"> accessibility checks into the standard production workflow rather than treating them as a separate, after-the-fact step.</w:t>
      </w:r>
    </w:p>
    <w:p w14:paraId="1AB8B48E" w14:textId="77777777" w:rsidR="0029617A" w:rsidRDefault="0029617A" w:rsidP="008722E2">
      <w:pPr>
        <w:pStyle w:val="Heading3"/>
      </w:pPr>
      <w:bookmarkStart w:id="24" w:name="_Toc238730546"/>
      <w:bookmarkStart w:id="25" w:name="_Toc238737796"/>
      <w:r w:rsidRPr="00E15235">
        <w:t>Sustainability</w:t>
      </w:r>
      <w:bookmarkEnd w:id="24"/>
      <w:bookmarkEnd w:id="25"/>
    </w:p>
    <w:p w14:paraId="3AF36355" w14:textId="77777777" w:rsidR="0029617A" w:rsidRDefault="0029617A" w:rsidP="00560DF6">
      <w:pPr>
        <w:pStyle w:val="ListParagraph"/>
        <w:numPr>
          <w:ilvl w:val="0"/>
          <w:numId w:val="48"/>
        </w:numPr>
        <w:spacing w:after="160" w:line="278" w:lineRule="auto"/>
      </w:pPr>
      <w:r>
        <w:t>AI tools can be used to regularly scan websites and digital platforms for new accessibility problems as content changes.</w:t>
      </w:r>
    </w:p>
    <w:p w14:paraId="2636931D" w14:textId="77777777" w:rsidR="0029617A" w:rsidRDefault="0029617A" w:rsidP="00560DF6">
      <w:pPr>
        <w:pStyle w:val="ListParagraph"/>
        <w:numPr>
          <w:ilvl w:val="0"/>
          <w:numId w:val="48"/>
        </w:numPr>
        <w:spacing w:after="160" w:line="278" w:lineRule="auto"/>
      </w:pPr>
      <w:r>
        <w:t>AI-assisted training tools can be used to provide staff with on-demand lessons about accessibility best practices reducing the burden on one staff member to provide the same training repeatedly.</w:t>
      </w:r>
    </w:p>
    <w:p w14:paraId="16B69435" w14:textId="77777777" w:rsidR="0029617A" w:rsidRPr="002E2A8B" w:rsidRDefault="0029617A" w:rsidP="00560DF6">
      <w:pPr>
        <w:pStyle w:val="ListParagraph"/>
        <w:numPr>
          <w:ilvl w:val="0"/>
          <w:numId w:val="48"/>
        </w:numPr>
        <w:spacing w:after="160" w:line="278" w:lineRule="auto"/>
      </w:pPr>
      <w:r w:rsidRPr="002E2A8B">
        <w:t xml:space="preserve">Over time, AI can also help document and track issue resolution, supporting the kind of institutional memory the roadmap calls for — particularly important when agencies experience staff turnover or </w:t>
      </w:r>
      <w:r>
        <w:t>leadership changes</w:t>
      </w:r>
      <w:r w:rsidRPr="002E2A8B">
        <w:t>.</w:t>
      </w:r>
    </w:p>
    <w:p w14:paraId="27300F35" w14:textId="77777777" w:rsidR="00B46733" w:rsidRPr="002E2A8B" w:rsidRDefault="00B46733" w:rsidP="00B46733">
      <w:pPr>
        <w:pStyle w:val="Heading2"/>
      </w:pPr>
      <w:bookmarkStart w:id="26" w:name="_Toc238730547"/>
      <w:bookmarkStart w:id="27" w:name="_Ref238737467"/>
      <w:bookmarkStart w:id="28" w:name="_Toc238737797"/>
      <w:r w:rsidRPr="002E2A8B">
        <w:t>Challenges Agencies Will Face in Using AI</w:t>
      </w:r>
      <w:bookmarkEnd w:id="26"/>
      <w:bookmarkEnd w:id="27"/>
      <w:bookmarkEnd w:id="28"/>
    </w:p>
    <w:p w14:paraId="79C41FD2" w14:textId="77777777" w:rsidR="00B46733" w:rsidRPr="002E2A8B" w:rsidRDefault="00B46733" w:rsidP="00B46733">
      <w:r w:rsidRPr="002E2A8B">
        <w:t xml:space="preserve">While AI presents opportunities for agencies, it also comes with challenges that leadership and staff should understand before investing time or budget in these tools. </w:t>
      </w:r>
      <w:r>
        <w:t xml:space="preserve">Understanding these limits can help agencies avoid costly mistakes.  </w:t>
      </w:r>
    </w:p>
    <w:p w14:paraId="72332A31" w14:textId="17B7E44C" w:rsidR="00834926" w:rsidRDefault="00B46733" w:rsidP="00834926">
      <w:pPr>
        <w:pStyle w:val="Heading3"/>
      </w:pPr>
      <w:bookmarkStart w:id="29" w:name="_Toc238730548"/>
      <w:bookmarkStart w:id="30" w:name="_Toc238737798"/>
      <w:r w:rsidRPr="396887CC">
        <w:t>Cost</w:t>
      </w:r>
      <w:bookmarkEnd w:id="29"/>
      <w:bookmarkEnd w:id="30"/>
    </w:p>
    <w:p w14:paraId="5457AABA" w14:textId="436E1BF4" w:rsidR="00B46733" w:rsidRDefault="440DFC92">
      <w:r>
        <w:t xml:space="preserve">When exploring the possibility of purchasing AI tools, </w:t>
      </w:r>
      <w:r w:rsidR="3428F4FF">
        <w:t>agencies should:</w:t>
      </w:r>
    </w:p>
    <w:p w14:paraId="4B042F8E" w14:textId="43B9F4A5" w:rsidR="7DF59728" w:rsidRDefault="7DF59728" w:rsidP="00560DF6">
      <w:pPr>
        <w:pStyle w:val="ListParagraph"/>
        <w:numPr>
          <w:ilvl w:val="0"/>
          <w:numId w:val="49"/>
        </w:numPr>
        <w:spacing w:after="0"/>
        <w:rPr>
          <w:rFonts w:eastAsia="Calibri" w:cs="Calibri"/>
          <w:szCs w:val="24"/>
        </w:rPr>
      </w:pPr>
      <w:r w:rsidRPr="396887CC">
        <w:rPr>
          <w:rFonts w:eastAsia="Calibri" w:cs="Calibri"/>
          <w:szCs w:val="24"/>
        </w:rPr>
        <w:t>Start with tools already included in current software before purchasing separate AI products.</w:t>
      </w:r>
    </w:p>
    <w:p w14:paraId="5C1F2AFD" w14:textId="7C138A75" w:rsidR="7DF59728" w:rsidRDefault="7DF59728" w:rsidP="00560DF6">
      <w:pPr>
        <w:pStyle w:val="ListParagraph"/>
        <w:numPr>
          <w:ilvl w:val="0"/>
          <w:numId w:val="49"/>
        </w:numPr>
        <w:spacing w:after="0"/>
        <w:rPr>
          <w:rFonts w:eastAsia="Calibri" w:cs="Calibri"/>
          <w:szCs w:val="24"/>
        </w:rPr>
      </w:pPr>
      <w:r w:rsidRPr="396887CC">
        <w:rPr>
          <w:rFonts w:eastAsia="Calibri" w:cs="Calibri"/>
          <w:szCs w:val="24"/>
        </w:rPr>
        <w:t xml:space="preserve">Check existing software for built-in </w:t>
      </w:r>
      <w:r w:rsidR="00351674" w:rsidRPr="396887CC">
        <w:rPr>
          <w:rFonts w:eastAsia="Calibri" w:cs="Calibri"/>
          <w:szCs w:val="24"/>
        </w:rPr>
        <w:t xml:space="preserve">features, </w:t>
      </w:r>
      <w:r w:rsidRPr="396887CC">
        <w:rPr>
          <w:rFonts w:eastAsia="Calibri" w:cs="Calibri"/>
          <w:szCs w:val="24"/>
        </w:rPr>
        <w:t>for example, Microsoft 365 includes Microsoft’s Accessibility Checker.</w:t>
      </w:r>
    </w:p>
    <w:p w14:paraId="118868A1" w14:textId="6D363470" w:rsidR="587CDBC7" w:rsidRDefault="587CDBC7" w:rsidP="00560DF6">
      <w:pPr>
        <w:pStyle w:val="ListParagraph"/>
        <w:numPr>
          <w:ilvl w:val="0"/>
          <w:numId w:val="49"/>
        </w:numPr>
        <w:spacing w:after="0"/>
        <w:rPr>
          <w:rFonts w:eastAsia="Calibri" w:cs="Calibri"/>
          <w:szCs w:val="24"/>
        </w:rPr>
      </w:pPr>
      <w:r w:rsidRPr="396887CC">
        <w:rPr>
          <w:rFonts w:eastAsia="Calibri" w:cs="Calibri"/>
          <w:szCs w:val="24"/>
        </w:rPr>
        <w:t xml:space="preserve">Review AI licensing costs, which can vary widely. </w:t>
      </w:r>
    </w:p>
    <w:p w14:paraId="6C26D1B3" w14:textId="1D51E22E" w:rsidR="396887CC" w:rsidRPr="00A24403" w:rsidRDefault="587CDBC7" w:rsidP="00A24403">
      <w:pPr>
        <w:pStyle w:val="ListParagraph"/>
        <w:numPr>
          <w:ilvl w:val="0"/>
          <w:numId w:val="49"/>
        </w:numPr>
        <w:rPr>
          <w:rFonts w:eastAsia="Calibri" w:cs="Calibri"/>
          <w:szCs w:val="24"/>
        </w:rPr>
      </w:pPr>
      <w:r w:rsidRPr="396887CC">
        <w:rPr>
          <w:rFonts w:eastAsia="Calibri" w:cs="Calibri"/>
          <w:szCs w:val="24"/>
        </w:rPr>
        <w:t xml:space="preserve">Account for additional expenses, such as staff training and system integration. </w:t>
      </w:r>
    </w:p>
    <w:p w14:paraId="07B67CB9" w14:textId="73C18550" w:rsidR="00834926" w:rsidRDefault="00B46733" w:rsidP="00834926">
      <w:pPr>
        <w:pStyle w:val="Heading3"/>
      </w:pPr>
      <w:bookmarkStart w:id="31" w:name="_Toc238730549"/>
      <w:bookmarkStart w:id="32" w:name="_Toc238737799"/>
      <w:r w:rsidRPr="396887CC">
        <w:t>Limitations on Which Tools Agencies Can Use</w:t>
      </w:r>
      <w:bookmarkEnd w:id="31"/>
      <w:bookmarkEnd w:id="32"/>
    </w:p>
    <w:p w14:paraId="1789EA0B" w14:textId="04BDFD99" w:rsidR="00B46733" w:rsidRDefault="5E1D7C0E" w:rsidP="00B46733">
      <w:r>
        <w:t xml:space="preserve">Agencies usually have specific requirements that must be adhered to when purchasing technological products.  </w:t>
      </w:r>
      <w:r w:rsidR="3015B80B">
        <w:t>Please consider the following:</w:t>
      </w:r>
    </w:p>
    <w:p w14:paraId="389C4078" w14:textId="59284F05" w:rsidR="5E1D7C0E" w:rsidRDefault="5E1D7C0E" w:rsidP="00560DF6">
      <w:pPr>
        <w:pStyle w:val="ListParagraph"/>
        <w:numPr>
          <w:ilvl w:val="0"/>
          <w:numId w:val="50"/>
        </w:numPr>
        <w:spacing w:after="0"/>
        <w:rPr>
          <w:rFonts w:eastAsia="Calibri" w:cs="Calibri"/>
          <w:szCs w:val="24"/>
        </w:rPr>
      </w:pPr>
      <w:r w:rsidRPr="396887CC">
        <w:rPr>
          <w:rFonts w:eastAsia="Calibri" w:cs="Calibri"/>
          <w:szCs w:val="24"/>
        </w:rPr>
        <w:t xml:space="preserve">Involve IT and procurement staff early in the evaluation process. </w:t>
      </w:r>
    </w:p>
    <w:p w14:paraId="158A113D" w14:textId="65FD4AC2" w:rsidR="5E1D7C0E" w:rsidRDefault="5E1D7C0E" w:rsidP="00560DF6">
      <w:pPr>
        <w:pStyle w:val="ListParagraph"/>
        <w:numPr>
          <w:ilvl w:val="0"/>
          <w:numId w:val="50"/>
        </w:numPr>
        <w:spacing w:after="0"/>
        <w:rPr>
          <w:rFonts w:eastAsia="Calibri" w:cs="Calibri"/>
          <w:szCs w:val="24"/>
        </w:rPr>
      </w:pPr>
      <w:r w:rsidRPr="396887CC">
        <w:rPr>
          <w:rFonts w:eastAsia="Calibri" w:cs="Calibri"/>
          <w:szCs w:val="24"/>
        </w:rPr>
        <w:t xml:space="preserve">Confirm whether an AI tool is already approved for state agency use. </w:t>
      </w:r>
    </w:p>
    <w:p w14:paraId="0E05EEDC" w14:textId="1E2AA94D" w:rsidR="5E1D7C0E" w:rsidRDefault="5E1D7C0E" w:rsidP="00560DF6">
      <w:pPr>
        <w:pStyle w:val="ListParagraph"/>
        <w:numPr>
          <w:ilvl w:val="0"/>
          <w:numId w:val="50"/>
        </w:numPr>
        <w:spacing w:after="0"/>
        <w:rPr>
          <w:rFonts w:eastAsia="Calibri" w:cs="Calibri"/>
          <w:szCs w:val="24"/>
        </w:rPr>
      </w:pPr>
      <w:r w:rsidRPr="396887CC">
        <w:rPr>
          <w:rFonts w:eastAsia="Calibri" w:cs="Calibri"/>
          <w:szCs w:val="24"/>
        </w:rPr>
        <w:t xml:space="preserve">Ensure new tools meet state technology standards and security requirements. </w:t>
      </w:r>
    </w:p>
    <w:p w14:paraId="482E03B7" w14:textId="510AFDB4" w:rsidR="5E1D7C0E" w:rsidRDefault="5E1D7C0E" w:rsidP="00560DF6">
      <w:pPr>
        <w:pStyle w:val="ListParagraph"/>
        <w:numPr>
          <w:ilvl w:val="0"/>
          <w:numId w:val="50"/>
        </w:numPr>
        <w:spacing w:after="0"/>
        <w:rPr>
          <w:rFonts w:eastAsia="Calibri" w:cs="Calibri"/>
          <w:szCs w:val="24"/>
        </w:rPr>
      </w:pPr>
      <w:r w:rsidRPr="396887CC">
        <w:rPr>
          <w:rFonts w:eastAsia="Calibri" w:cs="Calibri"/>
          <w:szCs w:val="24"/>
        </w:rPr>
        <w:t xml:space="preserve">Verify that tools come from approved vendors and comply with applicable state laws. </w:t>
      </w:r>
    </w:p>
    <w:p w14:paraId="71B6233F" w14:textId="6ED64869" w:rsidR="5E1D7C0E" w:rsidRDefault="5E1D7C0E" w:rsidP="00560DF6">
      <w:pPr>
        <w:pStyle w:val="ListParagraph"/>
        <w:numPr>
          <w:ilvl w:val="0"/>
          <w:numId w:val="50"/>
        </w:numPr>
        <w:spacing w:after="0"/>
        <w:rPr>
          <w:rFonts w:eastAsia="Calibri" w:cs="Calibri"/>
          <w:szCs w:val="24"/>
        </w:rPr>
      </w:pPr>
      <w:r w:rsidRPr="396887CC">
        <w:rPr>
          <w:rFonts w:eastAsia="Calibri" w:cs="Calibri"/>
          <w:szCs w:val="24"/>
        </w:rPr>
        <w:t xml:space="preserve">Allow sufficient time for required reviews and approvals. </w:t>
      </w:r>
    </w:p>
    <w:p w14:paraId="374DBB8E" w14:textId="675E49BD" w:rsidR="5E1D7C0E" w:rsidRDefault="5E1D7C0E" w:rsidP="00560DF6">
      <w:pPr>
        <w:pStyle w:val="ListParagraph"/>
        <w:numPr>
          <w:ilvl w:val="0"/>
          <w:numId w:val="50"/>
        </w:numPr>
        <w:spacing w:after="0"/>
        <w:rPr>
          <w:rFonts w:eastAsia="Calibri" w:cs="Calibri"/>
          <w:szCs w:val="24"/>
        </w:rPr>
      </w:pPr>
      <w:r w:rsidRPr="396887CC">
        <w:rPr>
          <w:rFonts w:eastAsia="Calibri" w:cs="Calibri"/>
          <w:szCs w:val="24"/>
        </w:rPr>
        <w:t xml:space="preserve">Consult legal and compliance teams about tools that handle IDEA-related data. </w:t>
      </w:r>
    </w:p>
    <w:p w14:paraId="79BBB49C" w14:textId="13871DFD" w:rsidR="396887CC" w:rsidRDefault="5E1D7C0E" w:rsidP="00A24403">
      <w:pPr>
        <w:pStyle w:val="ListParagraph"/>
        <w:numPr>
          <w:ilvl w:val="0"/>
          <w:numId w:val="50"/>
        </w:numPr>
      </w:pPr>
      <w:r w:rsidRPr="00A24403">
        <w:rPr>
          <w:rFonts w:eastAsia="Calibri" w:cs="Calibri"/>
          <w:szCs w:val="24"/>
        </w:rPr>
        <w:t>Confirm that these tools also meet applicable federal requirements.</w:t>
      </w:r>
    </w:p>
    <w:p w14:paraId="24A4E66B" w14:textId="18E67589" w:rsidR="00834926" w:rsidRDefault="00B46733" w:rsidP="00834926">
      <w:pPr>
        <w:pStyle w:val="Heading3"/>
      </w:pPr>
      <w:bookmarkStart w:id="33" w:name="_Toc238730550"/>
      <w:bookmarkStart w:id="34" w:name="_Toc238737800"/>
      <w:r w:rsidRPr="002E2A8B">
        <w:t>Privacy Concerns</w:t>
      </w:r>
      <w:bookmarkEnd w:id="33"/>
      <w:bookmarkEnd w:id="34"/>
    </w:p>
    <w:p w14:paraId="74427ADE" w14:textId="6224462C" w:rsidR="00B46733" w:rsidRPr="00B11A7C" w:rsidRDefault="00B46733" w:rsidP="00B46733">
      <w:r w:rsidRPr="00B11A7C">
        <w:t>Privacy is one of the most important issues to consider when using AI.</w:t>
      </w:r>
    </w:p>
    <w:p w14:paraId="38B75935" w14:textId="0A2604F3" w:rsidR="00B46733" w:rsidRPr="00B11A7C" w:rsidRDefault="00B46733" w:rsidP="00B46733">
      <w:r>
        <w:t>Many AI tools send information to outside servers for processing. If staff enter student information or other protected data into these tools, privacy laws or agency policies could be violated.</w:t>
      </w:r>
      <w:r w:rsidR="7D510F4F">
        <w:t xml:space="preserve">  </w:t>
      </w:r>
      <w:r>
        <w:t>Staff should never enter personally identifiable student information into AI tools unless the agency has approved the tool for that purpose.</w:t>
      </w:r>
    </w:p>
    <w:p w14:paraId="6CE6057E" w14:textId="77777777" w:rsidR="00B46733" w:rsidRPr="00B11A7C" w:rsidRDefault="00B46733" w:rsidP="00B46733">
      <w:commentRangeStart w:id="35"/>
      <w:r>
        <w:t>Agencies should:</w:t>
      </w:r>
      <w:commentRangeEnd w:id="35"/>
      <w:r w:rsidRPr="00B11A7C">
        <w:rPr>
          <w:rStyle w:val="CommentReference"/>
          <w:sz w:val="24"/>
          <w:szCs w:val="22"/>
        </w:rPr>
        <w:commentReference w:id="35"/>
      </w:r>
    </w:p>
    <w:p w14:paraId="4F6D984D" w14:textId="77777777" w:rsidR="00B46733" w:rsidRPr="00B11A7C" w:rsidRDefault="00B46733" w:rsidP="00560DF6">
      <w:pPr>
        <w:pStyle w:val="ListParagraph"/>
        <w:numPr>
          <w:ilvl w:val="0"/>
          <w:numId w:val="51"/>
        </w:numPr>
      </w:pPr>
      <w:r>
        <w:t>Create clear rules for AI use.</w:t>
      </w:r>
    </w:p>
    <w:p w14:paraId="3A78A09C" w14:textId="77777777" w:rsidR="00B46733" w:rsidRPr="00B11A7C" w:rsidRDefault="00B46733" w:rsidP="00560DF6">
      <w:pPr>
        <w:pStyle w:val="ListParagraph"/>
        <w:numPr>
          <w:ilvl w:val="0"/>
          <w:numId w:val="51"/>
        </w:numPr>
      </w:pPr>
      <w:r>
        <w:t>Train staff on those rules.</w:t>
      </w:r>
    </w:p>
    <w:p w14:paraId="40B643F5" w14:textId="77777777" w:rsidR="00B46733" w:rsidRPr="00B11A7C" w:rsidRDefault="00B46733" w:rsidP="00560DF6">
      <w:pPr>
        <w:pStyle w:val="ListParagraph"/>
        <w:numPr>
          <w:ilvl w:val="0"/>
          <w:numId w:val="51"/>
        </w:numPr>
      </w:pPr>
      <w:r>
        <w:t>Work with legal, privacy, and security teams before adopting AI tools.</w:t>
      </w:r>
    </w:p>
    <w:p w14:paraId="2B59EC31" w14:textId="77777777" w:rsidR="00B46733" w:rsidRPr="00B11A7C" w:rsidRDefault="00B46733" w:rsidP="00560DF6">
      <w:pPr>
        <w:pStyle w:val="ListParagraph"/>
        <w:numPr>
          <w:ilvl w:val="0"/>
          <w:numId w:val="51"/>
        </w:numPr>
      </w:pPr>
      <w:r>
        <w:t>Ask vendors how they protect agency data and whether customer information is used to train AI models.</w:t>
      </w:r>
    </w:p>
    <w:p w14:paraId="222F28CA" w14:textId="206B2358" w:rsidR="111FD6F7" w:rsidRDefault="111FD6F7" w:rsidP="00560DF6">
      <w:pPr>
        <w:pStyle w:val="ListParagraph"/>
        <w:numPr>
          <w:ilvl w:val="0"/>
          <w:numId w:val="51"/>
        </w:numPr>
      </w:pPr>
      <w:r>
        <w:t>Agencies/staff should know the relevant federal and state regulations regarding student privacy.</w:t>
      </w:r>
    </w:p>
    <w:p w14:paraId="33C6D3A4" w14:textId="77777777" w:rsidR="00B46733" w:rsidRPr="00B11A7C" w:rsidRDefault="00B46733" w:rsidP="00B46733">
      <w:r>
        <w:t>Protecting sensitive information must remain a priority when using AI.</w:t>
      </w:r>
    </w:p>
    <w:p w14:paraId="06E0344D" w14:textId="121A3092" w:rsidR="00834926" w:rsidRDefault="00B46733" w:rsidP="00834926">
      <w:pPr>
        <w:pStyle w:val="Heading3"/>
      </w:pPr>
      <w:bookmarkStart w:id="36" w:name="_Toc238730551"/>
      <w:bookmarkStart w:id="37" w:name="_Toc238737801"/>
      <w:r w:rsidRPr="396887CC">
        <w:t>Accuracy and Reliability</w:t>
      </w:r>
      <w:bookmarkEnd w:id="36"/>
      <w:bookmarkEnd w:id="37"/>
    </w:p>
    <w:p w14:paraId="3A1FC8C2" w14:textId="4728BF41" w:rsidR="00B46733" w:rsidRPr="002E2A8B" w:rsidRDefault="00B46733" w:rsidP="00B46733">
      <w:r>
        <w:t xml:space="preserve">AI tools make mistakes. Generative AI can create content that sounds correct but is not. </w:t>
      </w:r>
      <w:r w:rsidR="4DCDD75C">
        <w:t xml:space="preserve"> Agencies should</w:t>
      </w:r>
      <w:r w:rsidR="00241DC8">
        <w:t>:</w:t>
      </w:r>
    </w:p>
    <w:p w14:paraId="1DBFFE17" w14:textId="620B9C14" w:rsidR="00B46733" w:rsidRPr="002E2A8B" w:rsidRDefault="4DCDD75C" w:rsidP="00560DF6">
      <w:pPr>
        <w:pStyle w:val="ListParagraph"/>
        <w:numPr>
          <w:ilvl w:val="0"/>
          <w:numId w:val="52"/>
        </w:numPr>
        <w:spacing w:after="0"/>
        <w:rPr>
          <w:rFonts w:eastAsia="Calibri" w:cs="Calibri"/>
          <w:szCs w:val="24"/>
        </w:rPr>
      </w:pPr>
      <w:r w:rsidRPr="396887CC">
        <w:rPr>
          <w:rFonts w:eastAsia="Calibri" w:cs="Calibri"/>
          <w:szCs w:val="24"/>
        </w:rPr>
        <w:t xml:space="preserve">Treat all AI-generated content as a draft. </w:t>
      </w:r>
    </w:p>
    <w:p w14:paraId="47CEA6E1" w14:textId="30D62575" w:rsidR="00B46733" w:rsidRPr="002E2A8B" w:rsidRDefault="4DCDD75C" w:rsidP="00560DF6">
      <w:pPr>
        <w:pStyle w:val="ListParagraph"/>
        <w:numPr>
          <w:ilvl w:val="0"/>
          <w:numId w:val="52"/>
        </w:numPr>
        <w:spacing w:after="0"/>
        <w:rPr>
          <w:rFonts w:eastAsia="Calibri" w:cs="Calibri"/>
          <w:szCs w:val="24"/>
        </w:rPr>
      </w:pPr>
      <w:r w:rsidRPr="396887CC">
        <w:rPr>
          <w:rFonts w:eastAsia="Calibri" w:cs="Calibri"/>
          <w:szCs w:val="24"/>
        </w:rPr>
        <w:t xml:space="preserve">Review AI output carefully for errors, outdated information, and legal inconsistencies. </w:t>
      </w:r>
    </w:p>
    <w:p w14:paraId="56E6EC76" w14:textId="5805C705" w:rsidR="00B46733" w:rsidRPr="002E2A8B" w:rsidRDefault="4DCDD75C" w:rsidP="00560DF6">
      <w:pPr>
        <w:pStyle w:val="ListParagraph"/>
        <w:numPr>
          <w:ilvl w:val="0"/>
          <w:numId w:val="52"/>
        </w:numPr>
        <w:spacing w:after="0"/>
        <w:rPr>
          <w:rFonts w:eastAsia="Calibri" w:cs="Calibri"/>
          <w:szCs w:val="24"/>
        </w:rPr>
      </w:pPr>
      <w:r w:rsidRPr="396887CC">
        <w:rPr>
          <w:rFonts w:eastAsia="Calibri" w:cs="Calibri"/>
          <w:szCs w:val="24"/>
        </w:rPr>
        <w:t xml:space="preserve">Verify that AI-generated policies meet current ADA and Section 508 requirements. </w:t>
      </w:r>
    </w:p>
    <w:p w14:paraId="51DC393B" w14:textId="539A7D08" w:rsidR="00B46733" w:rsidRPr="002E2A8B" w:rsidRDefault="4DCDD75C" w:rsidP="00560DF6">
      <w:pPr>
        <w:pStyle w:val="ListParagraph"/>
        <w:numPr>
          <w:ilvl w:val="0"/>
          <w:numId w:val="52"/>
        </w:numPr>
        <w:spacing w:after="0"/>
        <w:rPr>
          <w:rFonts w:eastAsia="Calibri" w:cs="Calibri"/>
          <w:szCs w:val="24"/>
        </w:rPr>
      </w:pPr>
      <w:r w:rsidRPr="396887CC">
        <w:rPr>
          <w:rFonts w:eastAsia="Calibri" w:cs="Calibri"/>
          <w:szCs w:val="24"/>
        </w:rPr>
        <w:t xml:space="preserve">Check alt text and other accessibility content for accuracy and completeness. </w:t>
      </w:r>
    </w:p>
    <w:p w14:paraId="7849FF75" w14:textId="75DFF74D" w:rsidR="00B46733" w:rsidRPr="002E2A8B" w:rsidRDefault="4DCDD75C" w:rsidP="00560DF6">
      <w:pPr>
        <w:pStyle w:val="ListParagraph"/>
        <w:numPr>
          <w:ilvl w:val="0"/>
          <w:numId w:val="52"/>
        </w:numPr>
        <w:spacing w:after="0"/>
        <w:rPr>
          <w:rFonts w:eastAsia="Calibri" w:cs="Calibri"/>
          <w:szCs w:val="24"/>
        </w:rPr>
      </w:pPr>
      <w:r w:rsidRPr="396887CC">
        <w:rPr>
          <w:rFonts w:eastAsia="Calibri" w:cs="Calibri"/>
          <w:szCs w:val="24"/>
        </w:rPr>
        <w:t xml:space="preserve">Ensure qualified staff review and approve content before publication. </w:t>
      </w:r>
    </w:p>
    <w:p w14:paraId="1F320E43" w14:textId="315A3FEA" w:rsidR="00B46733" w:rsidRPr="002E2A8B" w:rsidRDefault="4DCDD75C" w:rsidP="00834926">
      <w:pPr>
        <w:pStyle w:val="ListParagraph"/>
        <w:numPr>
          <w:ilvl w:val="0"/>
          <w:numId w:val="52"/>
        </w:numPr>
        <w:rPr>
          <w:rFonts w:eastAsia="Calibri" w:cs="Calibri"/>
          <w:szCs w:val="24"/>
        </w:rPr>
      </w:pPr>
      <w:r w:rsidRPr="396887CC">
        <w:rPr>
          <w:rFonts w:eastAsia="Calibri" w:cs="Calibri"/>
          <w:szCs w:val="24"/>
        </w:rPr>
        <w:t xml:space="preserve">Remember that the agency and its staff—not the AI tool—are responsible for the final </w:t>
      </w:r>
      <w:r w:rsidR="7F46BFB1" w:rsidRPr="396887CC">
        <w:rPr>
          <w:rFonts w:eastAsia="Calibri" w:cs="Calibri"/>
          <w:szCs w:val="24"/>
        </w:rPr>
        <w:t>content</w:t>
      </w:r>
      <w:r w:rsidRPr="396887CC">
        <w:rPr>
          <w:rFonts w:eastAsia="Calibri" w:cs="Calibri"/>
          <w:szCs w:val="24"/>
        </w:rPr>
        <w:t xml:space="preserve"> accuracy and accessibility.</w:t>
      </w:r>
    </w:p>
    <w:p w14:paraId="748B4EEA" w14:textId="263B2CD5" w:rsidR="00834926" w:rsidRDefault="00B46733" w:rsidP="00834926">
      <w:pPr>
        <w:pStyle w:val="Heading3"/>
      </w:pPr>
      <w:bookmarkStart w:id="38" w:name="_Toc238730552"/>
      <w:bookmarkStart w:id="39" w:name="_Toc238737802"/>
      <w:r w:rsidRPr="396887CC">
        <w:t>Fairness and Bias</w:t>
      </w:r>
      <w:bookmarkEnd w:id="38"/>
      <w:bookmarkEnd w:id="39"/>
    </w:p>
    <w:p w14:paraId="10642139" w14:textId="11C603C5" w:rsidR="00B46733" w:rsidRDefault="71BA78B1" w:rsidP="396887CC">
      <w:pPr>
        <w:rPr>
          <w:rFonts w:eastAsia="Calibri" w:cs="Calibri"/>
          <w:szCs w:val="24"/>
        </w:rPr>
      </w:pPr>
      <w:r w:rsidRPr="396887CC">
        <w:rPr>
          <w:rFonts w:eastAsia="Calibri" w:cs="Calibri"/>
          <w:szCs w:val="24"/>
        </w:rPr>
        <w:t xml:space="preserve">Recognize that AI training data may not fully represent the </w:t>
      </w:r>
      <w:r w:rsidR="003D78CD">
        <w:rPr>
          <w:rFonts w:eastAsia="Calibri" w:cs="Calibri"/>
          <w:szCs w:val="24"/>
        </w:rPr>
        <w:t xml:space="preserve">multiplicity </w:t>
      </w:r>
      <w:r w:rsidR="003D78CD" w:rsidRPr="396887CC">
        <w:rPr>
          <w:rFonts w:eastAsia="Calibri" w:cs="Calibri"/>
          <w:szCs w:val="24"/>
        </w:rPr>
        <w:t>of</w:t>
      </w:r>
      <w:r w:rsidRPr="396887CC">
        <w:rPr>
          <w:rFonts w:eastAsia="Calibri" w:cs="Calibri"/>
          <w:szCs w:val="24"/>
        </w:rPr>
        <w:t xml:space="preserve"> disability experiences. Agencies should:</w:t>
      </w:r>
    </w:p>
    <w:p w14:paraId="139145BB" w14:textId="1BE30B06" w:rsidR="71BA78B1" w:rsidRDefault="71BA78B1" w:rsidP="00560DF6">
      <w:pPr>
        <w:pStyle w:val="ListParagraph"/>
        <w:numPr>
          <w:ilvl w:val="0"/>
          <w:numId w:val="53"/>
        </w:numPr>
        <w:spacing w:after="0"/>
        <w:rPr>
          <w:rFonts w:eastAsia="Calibri" w:cs="Calibri"/>
          <w:szCs w:val="24"/>
        </w:rPr>
      </w:pPr>
      <w:r w:rsidRPr="396887CC">
        <w:rPr>
          <w:rFonts w:eastAsia="Calibri" w:cs="Calibri"/>
          <w:szCs w:val="24"/>
        </w:rPr>
        <w:t>Evaluate whether AI tools perform consistently across different users and communities.</w:t>
      </w:r>
    </w:p>
    <w:p w14:paraId="59181032" w14:textId="1405FA95" w:rsidR="71BA78B1" w:rsidRDefault="71BA78B1" w:rsidP="00560DF6">
      <w:pPr>
        <w:pStyle w:val="ListParagraph"/>
        <w:numPr>
          <w:ilvl w:val="0"/>
          <w:numId w:val="53"/>
        </w:numPr>
        <w:spacing w:after="0"/>
        <w:rPr>
          <w:rFonts w:eastAsia="Calibri" w:cs="Calibri"/>
          <w:szCs w:val="24"/>
        </w:rPr>
      </w:pPr>
      <w:r w:rsidRPr="396887CC">
        <w:rPr>
          <w:rFonts w:eastAsia="Calibri" w:cs="Calibri"/>
          <w:szCs w:val="24"/>
        </w:rPr>
        <w:t xml:space="preserve">Watch for assumptions, biases, or gaps that may disadvantage certain groups. </w:t>
      </w:r>
    </w:p>
    <w:p w14:paraId="73FE3F45" w14:textId="408DE83F" w:rsidR="71BA78B1" w:rsidRDefault="71BA78B1" w:rsidP="00560DF6">
      <w:pPr>
        <w:pStyle w:val="ListParagraph"/>
        <w:numPr>
          <w:ilvl w:val="0"/>
          <w:numId w:val="53"/>
        </w:numPr>
        <w:spacing w:after="0"/>
        <w:rPr>
          <w:rFonts w:eastAsia="Calibri" w:cs="Calibri"/>
          <w:szCs w:val="24"/>
        </w:rPr>
      </w:pPr>
      <w:r w:rsidRPr="396887CC">
        <w:rPr>
          <w:rFonts w:eastAsia="Calibri" w:cs="Calibri"/>
          <w:szCs w:val="24"/>
        </w:rPr>
        <w:t xml:space="preserve">Ask individuals with disabilities to review AI-generated content about or intended for them before it is finalized or published. </w:t>
      </w:r>
    </w:p>
    <w:p w14:paraId="46D775ED" w14:textId="00A5DB86" w:rsidR="008479AE" w:rsidRPr="00846486" w:rsidRDefault="71BA78B1">
      <w:pPr>
        <w:pStyle w:val="ListParagraph"/>
        <w:numPr>
          <w:ilvl w:val="0"/>
          <w:numId w:val="53"/>
        </w:numPr>
        <w:spacing w:after="0"/>
      </w:pPr>
      <w:r w:rsidRPr="00A82A0F">
        <w:rPr>
          <w:rFonts w:eastAsia="Calibri" w:cs="Calibri"/>
          <w:szCs w:val="24"/>
        </w:rPr>
        <w:t>Use AI to support—not replace—authentic engagement with the communities the agency serves.</w:t>
      </w:r>
    </w:p>
    <w:p w14:paraId="5AB1DA38" w14:textId="14AC565B" w:rsidR="008479AE" w:rsidRPr="00846486" w:rsidRDefault="008479AE" w:rsidP="00302183">
      <w:pPr>
        <w:pStyle w:val="Heading2"/>
        <w:rPr>
          <w:strike/>
        </w:rPr>
      </w:pPr>
      <w:bookmarkStart w:id="40" w:name="_Toc238730553"/>
      <w:bookmarkStart w:id="41" w:name="_Ref238737475"/>
      <w:bookmarkStart w:id="42" w:name="_Toc238737803"/>
      <w:r>
        <w:t>A Practical Approach for Using AI</w:t>
      </w:r>
      <w:bookmarkEnd w:id="40"/>
      <w:bookmarkEnd w:id="41"/>
      <w:bookmarkEnd w:id="42"/>
      <w:r>
        <w:t xml:space="preserve">  </w:t>
      </w:r>
    </w:p>
    <w:p w14:paraId="740D8C21" w14:textId="77777777" w:rsidR="008479AE" w:rsidRPr="00B11A7C" w:rsidRDefault="008479AE" w:rsidP="008479AE">
      <w:r w:rsidRPr="00B11A7C">
        <w:t>Before purchasing new AI tools, explore AI features already included in software your agency uses, such as Microsoft 365 and Adobe Acrobat.</w:t>
      </w:r>
    </w:p>
    <w:p w14:paraId="46C5BC82" w14:textId="77777777" w:rsidR="008479AE" w:rsidRPr="00B11A7C" w:rsidRDefault="008479AE" w:rsidP="396887CC">
      <w:pPr>
        <w:spacing w:after="0"/>
      </w:pPr>
      <w:r>
        <w:t>Look for a few low-risk tasks where AI may save time, such as:</w:t>
      </w:r>
    </w:p>
    <w:p w14:paraId="2ADD9E12" w14:textId="77777777" w:rsidR="008479AE" w:rsidRPr="00B11A7C" w:rsidRDefault="008479AE" w:rsidP="00560DF6">
      <w:pPr>
        <w:pStyle w:val="ListParagraph"/>
        <w:numPr>
          <w:ilvl w:val="0"/>
          <w:numId w:val="54"/>
        </w:numPr>
      </w:pPr>
      <w:r>
        <w:t>Checking reading levels.</w:t>
      </w:r>
    </w:p>
    <w:p w14:paraId="1305E006" w14:textId="77777777" w:rsidR="008479AE" w:rsidRPr="00B11A7C" w:rsidRDefault="008479AE" w:rsidP="00560DF6">
      <w:pPr>
        <w:pStyle w:val="ListParagraph"/>
        <w:numPr>
          <w:ilvl w:val="0"/>
          <w:numId w:val="54"/>
        </w:numPr>
      </w:pPr>
      <w:r>
        <w:t>Identifying possible accessibility issues.</w:t>
      </w:r>
    </w:p>
    <w:p w14:paraId="63700498" w14:textId="77777777" w:rsidR="008479AE" w:rsidRPr="00B11A7C" w:rsidRDefault="008479AE" w:rsidP="00560DF6">
      <w:pPr>
        <w:pStyle w:val="ListParagraph"/>
        <w:numPr>
          <w:ilvl w:val="0"/>
          <w:numId w:val="54"/>
        </w:numPr>
      </w:pPr>
      <w:r>
        <w:t>Drafting accessibility statements.</w:t>
      </w:r>
    </w:p>
    <w:p w14:paraId="5B6D20D2" w14:textId="77777777" w:rsidR="008479AE" w:rsidRPr="00B11A7C" w:rsidRDefault="008479AE" w:rsidP="00560DF6">
      <w:pPr>
        <w:pStyle w:val="ListParagraph"/>
        <w:numPr>
          <w:ilvl w:val="0"/>
          <w:numId w:val="54"/>
        </w:numPr>
      </w:pPr>
      <w:r>
        <w:t>Creating first drafts of public-facing content.</w:t>
      </w:r>
    </w:p>
    <w:p w14:paraId="0490FDD2" w14:textId="77777777" w:rsidR="008479AE" w:rsidRPr="00B11A7C" w:rsidRDefault="008479AE" w:rsidP="008479AE">
      <w:r w:rsidRPr="00B11A7C">
        <w:t>Establish privacy guidelines before using AI tools and make sure staff understand them.</w:t>
      </w:r>
    </w:p>
    <w:p w14:paraId="4966197C" w14:textId="77777777" w:rsidR="008479AE" w:rsidRPr="00B11A7C" w:rsidRDefault="008479AE" w:rsidP="008479AE">
      <w:r w:rsidRPr="00B11A7C">
        <w:t>As staff gain experience and confidence, agencies can expand their use of AI while keeping accessibility, privacy, and user needs at the center of decision-making.</w:t>
      </w:r>
    </w:p>
    <w:p w14:paraId="6CEC8CBA" w14:textId="77777777" w:rsidR="008479AE" w:rsidRPr="00B11A7C" w:rsidRDefault="008479AE" w:rsidP="008479AE">
      <w:r>
        <w:t>Remember: AI is a tool to support accessibility work, not replace it. Accessibility is ultimately about ensuring people with disabilities can successfully access and use information, services, and systems.</w:t>
      </w:r>
    </w:p>
    <w:p w14:paraId="7915007C" w14:textId="4EAB92D5" w:rsidR="008479AE" w:rsidRDefault="008479AE" w:rsidP="008479AE"/>
    <w:p w14:paraId="4C3BB249" w14:textId="77777777" w:rsidR="008479AE" w:rsidRDefault="6FEEE884" w:rsidP="396887CC">
      <w:pPr>
        <w:pStyle w:val="Heading2"/>
      </w:pPr>
      <w:bookmarkStart w:id="43" w:name="_Toc238730554"/>
      <w:bookmarkStart w:id="44" w:name="_Ref238737487"/>
      <w:bookmarkStart w:id="45" w:name="_Toc238737804"/>
      <w:r>
        <w:t>AI Use in Developing this Document</w:t>
      </w:r>
      <w:bookmarkEnd w:id="43"/>
      <w:bookmarkEnd w:id="44"/>
      <w:bookmarkEnd w:id="45"/>
    </w:p>
    <w:p w14:paraId="7A7F958F" w14:textId="1C55F863" w:rsidR="008479AE" w:rsidRDefault="6FEEE884" w:rsidP="008479AE">
      <w:r>
        <w:t>This document is a combination of human and AI-written text. All texts were reviewed and edited by Weiss Center staf</w:t>
      </w:r>
      <w:r w:rsidR="422A0A88">
        <w:t>f.</w:t>
      </w:r>
    </w:p>
    <w:p w14:paraId="3688EE60" w14:textId="6F64658E" w:rsidR="00192631" w:rsidRPr="00DB12F8" w:rsidRDefault="00192631" w:rsidP="00E81886"/>
    <w:p w14:paraId="28CC0BAD" w14:textId="0588A077" w:rsidR="00192631" w:rsidRPr="00DB12F8" w:rsidRDefault="00192631" w:rsidP="396887CC">
      <w:r>
        <w:br w:type="page"/>
      </w:r>
    </w:p>
    <w:p w14:paraId="05AA72F3" w14:textId="5D691B99" w:rsidR="00344E6D" w:rsidRDefault="00344E6D" w:rsidP="00D675B5">
      <w:pPr>
        <w:pStyle w:val="Heading1"/>
      </w:pPr>
      <w:bookmarkStart w:id="46" w:name="_Toc238730555"/>
      <w:bookmarkStart w:id="47" w:name="_Ref238737490"/>
      <w:bookmarkStart w:id="48" w:name="_Toc238737805"/>
      <w:r>
        <w:t>Appendix A</w:t>
      </w:r>
      <w:r w:rsidR="00D675B5">
        <w:t xml:space="preserve">: </w:t>
      </w:r>
      <w:r w:rsidRPr="00344E6D">
        <w:t>Guidelines for the Ethical Use of AI in Accessibility Work</w:t>
      </w:r>
      <w:bookmarkEnd w:id="46"/>
      <w:bookmarkEnd w:id="47"/>
      <w:bookmarkEnd w:id="48"/>
    </w:p>
    <w:p w14:paraId="7DFEF87A" w14:textId="3C97F53B" w:rsidR="00344E6D" w:rsidRPr="00344E6D" w:rsidRDefault="00344E6D" w:rsidP="00C72144">
      <w:r>
        <w:t xml:space="preserve">This appendix contains guidelines that </w:t>
      </w:r>
      <w:r w:rsidR="00C72144">
        <w:t>y</w:t>
      </w:r>
      <w:r>
        <w:t>our department or agency</w:t>
      </w:r>
      <w:r w:rsidR="00C72144">
        <w:t xml:space="preserve"> should use to ensure AI is used ethically in your work.</w:t>
      </w:r>
    </w:p>
    <w:p w14:paraId="55261EC6" w14:textId="678C8898" w:rsidR="00192631" w:rsidRPr="00C271EF" w:rsidRDefault="00192631" w:rsidP="00C5797D">
      <w:pPr>
        <w:pStyle w:val="ListParagraph"/>
        <w:numPr>
          <w:ilvl w:val="0"/>
          <w:numId w:val="25"/>
        </w:numPr>
        <w:spacing w:after="160" w:line="278" w:lineRule="auto"/>
        <w:contextualSpacing w:val="0"/>
      </w:pPr>
      <w:r w:rsidRPr="2BC9B12A">
        <w:rPr>
          <w:b/>
          <w:bCs/>
        </w:rPr>
        <w:t xml:space="preserve">Human Oversight Must Remain Central. </w:t>
      </w:r>
      <w:r>
        <w:t>AI tools should support human judgement, not replace it. Every AI-assisted output (generated alt text, remediated documents, accessibility reports) should be reviewed by a qualified human, and wherever possible, by individuals with lived disability experience. This aligns directly with the Roadmap's consistent emphasis on including people with disabilities at every phase.</w:t>
      </w:r>
    </w:p>
    <w:p w14:paraId="327782EC" w14:textId="77777777" w:rsidR="00192631" w:rsidRPr="00C271EF" w:rsidRDefault="00192631" w:rsidP="00C5797D">
      <w:pPr>
        <w:pStyle w:val="ListParagraph"/>
        <w:numPr>
          <w:ilvl w:val="0"/>
          <w:numId w:val="25"/>
        </w:numPr>
        <w:spacing w:after="160" w:line="278" w:lineRule="auto"/>
        <w:contextualSpacing w:val="0"/>
      </w:pPr>
      <w:r w:rsidRPr="2BC9B12A">
        <w:rPr>
          <w:b/>
          <w:bCs/>
        </w:rPr>
        <w:t>Avoid Over-Reliance on Automated Testing</w:t>
      </w:r>
      <w:r>
        <w:t>. The roadmap explicitly notes that automated tools are only useful for establishing a baseline and are not a substitute for manual testing with screen readers and other assistive technologies. The same principle applies to AI: AI-powered accessibility checks are a starting point, not a certification of compliance. Agencies should document which reviews were AI-assisted and which were human-verified.</w:t>
      </w:r>
    </w:p>
    <w:p w14:paraId="2DE66E47" w14:textId="77777777" w:rsidR="00192631" w:rsidRPr="00C271EF" w:rsidRDefault="00192631" w:rsidP="00C5797D">
      <w:pPr>
        <w:pStyle w:val="ListParagraph"/>
        <w:numPr>
          <w:ilvl w:val="0"/>
          <w:numId w:val="25"/>
        </w:numPr>
        <w:spacing w:after="160" w:line="278" w:lineRule="auto"/>
        <w:contextualSpacing w:val="0"/>
      </w:pPr>
      <w:r w:rsidRPr="00A5219F">
        <w:rPr>
          <w:b/>
          <w:bCs/>
        </w:rPr>
        <w:t>Protect User Privacy.</w:t>
      </w:r>
      <w:r>
        <w:t xml:space="preserve"> Agencies must protect personally identifiable information (PII) when using AI to analyze data. They should not share PII with AI systems unless an approved data use agreement is in place. All privacy and data use agreements must follow federal and state laws.</w:t>
      </w:r>
    </w:p>
    <w:p w14:paraId="7C216BC3" w14:textId="77777777" w:rsidR="00192631" w:rsidRPr="00C271EF" w:rsidRDefault="00192631" w:rsidP="00C5797D">
      <w:pPr>
        <w:pStyle w:val="ListParagraph"/>
        <w:numPr>
          <w:ilvl w:val="0"/>
          <w:numId w:val="25"/>
        </w:numPr>
        <w:spacing w:after="160" w:line="278" w:lineRule="auto"/>
        <w:contextualSpacing w:val="0"/>
      </w:pPr>
      <w:r w:rsidRPr="00A5219F">
        <w:rPr>
          <w:b/>
          <w:bCs/>
        </w:rPr>
        <w:t>Ensure AI Tools Themselves Are Accessible.</w:t>
      </w:r>
      <w:r>
        <w:t xml:space="preserve"> Any AI-powered tool adopted by the agency — whether for testing, training, or content creation — must itself conform to the accessibility standards the agency upholds. The procurement process of AI tools should use the same Accessibility Conformance Report (ACR) and the Voluntary Product Accessibility Template mentioned in the Roadmap for all software acquisitions. Inaccessible AI tools would contradict the agency's accessibility mission.</w:t>
      </w:r>
    </w:p>
    <w:p w14:paraId="29300D1B" w14:textId="497FDA8E" w:rsidR="00192631" w:rsidRPr="00C271EF" w:rsidRDefault="00192631" w:rsidP="00C5797D">
      <w:pPr>
        <w:pStyle w:val="ListParagraph"/>
        <w:numPr>
          <w:ilvl w:val="0"/>
          <w:numId w:val="25"/>
        </w:numPr>
        <w:spacing w:after="160" w:line="278" w:lineRule="auto"/>
        <w:contextualSpacing w:val="0"/>
      </w:pPr>
      <w:r w:rsidRPr="2BC9B12A">
        <w:rPr>
          <w:b/>
          <w:bCs/>
        </w:rPr>
        <w:t>Transparency and Accountability.</w:t>
      </w:r>
      <w:r>
        <w:t xml:space="preserve"> Staff and stakeholders should be informed when AI has been used in producing a deliverable (e.g., a policy draft, a data summary, training material). Agencies should keep records showing how AI was used and who reviewed the work. This supports the Roadmap's emphasis on accountability across governance, training, and sustainability.</w:t>
      </w:r>
    </w:p>
    <w:p w14:paraId="2987E817" w14:textId="48F0669B" w:rsidR="00B81ADF" w:rsidRDefault="00192631" w:rsidP="00C5797D">
      <w:pPr>
        <w:pStyle w:val="ListParagraph"/>
        <w:numPr>
          <w:ilvl w:val="0"/>
          <w:numId w:val="25"/>
        </w:numPr>
        <w:spacing w:after="160" w:line="278" w:lineRule="auto"/>
        <w:contextualSpacing w:val="0"/>
      </w:pPr>
      <w:r>
        <w:rPr>
          <w:b/>
          <w:bCs/>
        </w:rPr>
        <w:t xml:space="preserve">Fairness </w:t>
      </w:r>
      <w:r w:rsidRPr="2BC9B12A">
        <w:rPr>
          <w:b/>
          <w:bCs/>
        </w:rPr>
        <w:t>and Bias Awareness.</w:t>
      </w:r>
      <w:r w:rsidRPr="00A33B1D">
        <w:t xml:space="preserve"> AI systems can repeat biases found in the data used to train them. This may leave out or unfairly affect some people with disabilities. Agencies should regularly review AI-generated recommendations and content to make sure they meet the needs of all users. People from a range of disability communities should help evaluate these materials and provide ongoing feedback</w:t>
      </w:r>
      <w:r>
        <w:t>.</w:t>
      </w:r>
    </w:p>
    <w:p w14:paraId="71670857" w14:textId="44025BC8" w:rsidR="00192631" w:rsidRPr="00B81ADF" w:rsidRDefault="00192631" w:rsidP="00C5797D">
      <w:pPr>
        <w:pStyle w:val="ListParagraph"/>
        <w:numPr>
          <w:ilvl w:val="0"/>
          <w:numId w:val="25"/>
        </w:numPr>
        <w:spacing w:after="160" w:line="278" w:lineRule="auto"/>
        <w:contextualSpacing w:val="0"/>
      </w:pPr>
      <w:r w:rsidRPr="00B81ADF">
        <w:rPr>
          <w:b/>
          <w:bCs/>
        </w:rPr>
        <w:t>Align AI Use with Existing Legal Requirements.</w:t>
      </w:r>
      <w:r>
        <w:t xml:space="preserve"> AI use in accessibility work does not create an exemption from legal obligations under the ADA, Section 504, Section 508, or IDEA. AI output must still be reviewed for conformance with Web Content Accessibility Guidelines 2.1 Level AA and other applicable standards. Legal and ADA Coordinator staff should be included in decisions about how and where AI tools are deployed within accessibility workflows.</w:t>
      </w:r>
      <w:r>
        <w:br w:type="page"/>
      </w:r>
    </w:p>
    <w:p w14:paraId="706FBC7C" w14:textId="15721FEB" w:rsidR="00344E6D" w:rsidRDefault="00344E6D" w:rsidP="002C04E3">
      <w:pPr>
        <w:pStyle w:val="Heading1"/>
      </w:pPr>
      <w:bookmarkStart w:id="49" w:name="_Toc238730556"/>
      <w:bookmarkStart w:id="50" w:name="_Ref238737491"/>
      <w:bookmarkStart w:id="51" w:name="_Toc238737806"/>
      <w:r>
        <w:t>Appendix B</w:t>
      </w:r>
      <w:r w:rsidR="002C04E3">
        <w:t xml:space="preserve">: </w:t>
      </w:r>
      <w:r>
        <w:t>Prompt Examples</w:t>
      </w:r>
      <w:bookmarkEnd w:id="49"/>
      <w:bookmarkEnd w:id="50"/>
      <w:bookmarkEnd w:id="51"/>
    </w:p>
    <w:p w14:paraId="4C676AE6" w14:textId="400B8F76" w:rsidR="00982EA9" w:rsidRPr="00E94298" w:rsidRDefault="00982EA9" w:rsidP="00982EA9">
      <w:r>
        <w:t xml:space="preserve">This appendix </w:t>
      </w:r>
      <w:r w:rsidR="00344E6D">
        <w:t>contains</w:t>
      </w:r>
      <w:r>
        <w:t xml:space="preserve"> examples of prompts that can be used in your AI tool as you work toward accessibility maturity in your department or agency.</w:t>
      </w:r>
    </w:p>
    <w:p w14:paraId="367CDCC3" w14:textId="77777777" w:rsidR="00982EA9" w:rsidRPr="00782A7C" w:rsidRDefault="00982EA9" w:rsidP="00763CBC">
      <w:pPr>
        <w:pStyle w:val="Heading2"/>
      </w:pPr>
      <w:bookmarkStart w:id="52" w:name="_Toc238730557"/>
      <w:bookmarkStart w:id="53" w:name="_Toc238737807"/>
      <w:r w:rsidRPr="00782A7C">
        <w:t>Purpose and Vision</w:t>
      </w:r>
      <w:bookmarkEnd w:id="52"/>
      <w:bookmarkEnd w:id="53"/>
      <w:r w:rsidRPr="00782A7C">
        <w:t xml:space="preserve"> </w:t>
      </w:r>
    </w:p>
    <w:p w14:paraId="6F2DEB32" w14:textId="77777777" w:rsidR="00982EA9" w:rsidRDefault="00982EA9" w:rsidP="00982EA9">
      <w:r>
        <w:t>Examples of AI prompts for the Purpose and Vision component are provided below:</w:t>
      </w:r>
    </w:p>
    <w:p w14:paraId="4FA4CC82" w14:textId="77777777" w:rsidR="00982EA9" w:rsidRPr="00AF6D7A" w:rsidRDefault="00982EA9" w:rsidP="00982EA9">
      <w:pPr>
        <w:pStyle w:val="ListParagraph"/>
        <w:numPr>
          <w:ilvl w:val="0"/>
          <w:numId w:val="26"/>
        </w:numPr>
        <w:spacing w:after="160" w:line="278" w:lineRule="auto"/>
      </w:pPr>
      <w:r w:rsidRPr="00AF6D7A">
        <w:t>Ask AI to help generate a vision statement with several specific goals or objectives around accessibility.</w:t>
      </w:r>
    </w:p>
    <w:p w14:paraId="00466E13" w14:textId="77777777" w:rsidR="00982EA9" w:rsidRPr="00AF6D7A" w:rsidRDefault="00982EA9" w:rsidP="00982EA9">
      <w:pPr>
        <w:pStyle w:val="ListParagraph"/>
        <w:numPr>
          <w:ilvl w:val="0"/>
          <w:numId w:val="27"/>
        </w:numPr>
        <w:spacing w:after="160" w:line="278" w:lineRule="auto"/>
      </w:pPr>
      <w:r w:rsidRPr="00AF6D7A">
        <w:t>Ask AI to generate a timeline to map out a plan for when these goals can be accomplished.</w:t>
      </w:r>
    </w:p>
    <w:p w14:paraId="28F97006" w14:textId="77777777" w:rsidR="00982EA9" w:rsidRPr="00AF6D7A" w:rsidRDefault="00982EA9" w:rsidP="00982EA9">
      <w:pPr>
        <w:pStyle w:val="ListParagraph"/>
        <w:numPr>
          <w:ilvl w:val="0"/>
          <w:numId w:val="28"/>
        </w:numPr>
        <w:spacing w:after="160" w:line="278" w:lineRule="auto"/>
      </w:pPr>
      <w:r w:rsidRPr="00AF6D7A">
        <w:t xml:space="preserve">Ask AI to list ways to achieve leadership buy-in in terms of accessibility. </w:t>
      </w:r>
    </w:p>
    <w:p w14:paraId="044B549A" w14:textId="77777777" w:rsidR="00982EA9" w:rsidRPr="00AF6D7A" w:rsidRDefault="00982EA9" w:rsidP="00982EA9">
      <w:pPr>
        <w:pStyle w:val="ListParagraph"/>
        <w:numPr>
          <w:ilvl w:val="0"/>
          <w:numId w:val="29"/>
        </w:numPr>
        <w:spacing w:after="160" w:line="278" w:lineRule="auto"/>
      </w:pPr>
      <w:r w:rsidRPr="00AF6D7A">
        <w:t>Use AI to generate a list of accessibility barriers surrounding data collection and sharing.</w:t>
      </w:r>
    </w:p>
    <w:p w14:paraId="58F93F35" w14:textId="77777777" w:rsidR="00982EA9" w:rsidRPr="00AF6D7A" w:rsidRDefault="00982EA9" w:rsidP="00982EA9">
      <w:pPr>
        <w:pStyle w:val="ListParagraph"/>
        <w:numPr>
          <w:ilvl w:val="0"/>
          <w:numId w:val="30"/>
        </w:numPr>
        <w:spacing w:after="160" w:line="278" w:lineRule="auto"/>
      </w:pPr>
      <w:r w:rsidRPr="00AF6D7A">
        <w:t>Use AI to create a checklist of WCAG 2.1 Level A and AA standards when it comes to document accessibility and website accessibility. Make sure to use the actual guidelines, but a quick checklist or summary might be a good entry point.</w:t>
      </w:r>
    </w:p>
    <w:p w14:paraId="6CFAB4FC" w14:textId="77777777" w:rsidR="00982EA9" w:rsidRPr="00782A7C" w:rsidRDefault="00982EA9" w:rsidP="00763CBC">
      <w:pPr>
        <w:pStyle w:val="Heading2"/>
      </w:pPr>
      <w:bookmarkStart w:id="54" w:name="_Toc238730558"/>
      <w:bookmarkStart w:id="55" w:name="_Toc238737808"/>
      <w:r w:rsidRPr="00782A7C">
        <w:t>Data Governance and Management Prompt Ideas</w:t>
      </w:r>
      <w:bookmarkEnd w:id="54"/>
      <w:bookmarkEnd w:id="55"/>
    </w:p>
    <w:p w14:paraId="68FE147E" w14:textId="3192B75E" w:rsidR="00982EA9" w:rsidRDefault="00982EA9" w:rsidP="00982EA9">
      <w:r>
        <w:t>Examples of AI prompts for the Data Governance and Management component are provided below</w:t>
      </w:r>
      <w:r w:rsidR="00CB6721">
        <w:t>:</w:t>
      </w:r>
    </w:p>
    <w:p w14:paraId="766503CE" w14:textId="77777777" w:rsidR="00982EA9" w:rsidRDefault="00982EA9" w:rsidP="00982EA9">
      <w:pPr>
        <w:pStyle w:val="ListParagraph"/>
        <w:numPr>
          <w:ilvl w:val="0"/>
          <w:numId w:val="36"/>
        </w:numPr>
        <w:spacing w:after="160" w:line="278" w:lineRule="auto"/>
      </w:pPr>
      <w:r>
        <w:t>Use AI to help generate an accessibility statement for your website.</w:t>
      </w:r>
    </w:p>
    <w:p w14:paraId="1C4FF478" w14:textId="77777777" w:rsidR="00982EA9" w:rsidRDefault="00982EA9" w:rsidP="00982EA9">
      <w:pPr>
        <w:pStyle w:val="ListParagraph"/>
        <w:numPr>
          <w:ilvl w:val="0"/>
          <w:numId w:val="37"/>
        </w:numPr>
        <w:spacing w:after="160" w:line="278" w:lineRule="auto"/>
      </w:pPr>
      <w:r>
        <w:t>Ask AI to generate ideas for accessibility events or activities to engage staff in learning more about accessibility.</w:t>
      </w:r>
    </w:p>
    <w:p w14:paraId="4262522C" w14:textId="77777777" w:rsidR="00982EA9" w:rsidRDefault="00982EA9" w:rsidP="00982EA9">
      <w:pPr>
        <w:pStyle w:val="ListParagraph"/>
        <w:numPr>
          <w:ilvl w:val="0"/>
          <w:numId w:val="38"/>
        </w:numPr>
        <w:spacing w:after="160" w:line="278" w:lineRule="auto"/>
      </w:pPr>
      <w:r>
        <w:t>Ask AI how accessibility can be incorporated into HR’s recruitment and hiring practices.</w:t>
      </w:r>
    </w:p>
    <w:p w14:paraId="50F72CC3" w14:textId="77777777" w:rsidR="00982EA9" w:rsidRDefault="00982EA9" w:rsidP="00982EA9">
      <w:pPr>
        <w:pStyle w:val="ListParagraph"/>
        <w:numPr>
          <w:ilvl w:val="0"/>
          <w:numId w:val="39"/>
        </w:numPr>
        <w:spacing w:after="160" w:line="278" w:lineRule="auto"/>
      </w:pPr>
      <w:r>
        <w:t>Ask AI to generate two lists of both federal and state data privacy laws.</w:t>
      </w:r>
    </w:p>
    <w:p w14:paraId="357D1952" w14:textId="77777777" w:rsidR="00982EA9" w:rsidRPr="00782A7C" w:rsidRDefault="00982EA9" w:rsidP="00763CBC">
      <w:pPr>
        <w:pStyle w:val="Heading2"/>
      </w:pPr>
      <w:bookmarkStart w:id="56" w:name="_Toc238730559"/>
      <w:bookmarkStart w:id="57" w:name="_Toc238737809"/>
      <w:r w:rsidRPr="00782A7C">
        <w:t>System Design and Development Prompt Ideas</w:t>
      </w:r>
      <w:bookmarkEnd w:id="56"/>
      <w:bookmarkEnd w:id="57"/>
    </w:p>
    <w:p w14:paraId="1B412885" w14:textId="77777777" w:rsidR="00982EA9" w:rsidRDefault="00982EA9" w:rsidP="00982EA9">
      <w:r>
        <w:t>Examples of AI prompts for the System Design and Development component are provided below:</w:t>
      </w:r>
    </w:p>
    <w:p w14:paraId="2DBC45F7" w14:textId="77777777" w:rsidR="00982EA9" w:rsidRDefault="00982EA9" w:rsidP="00982EA9">
      <w:pPr>
        <w:pStyle w:val="ListParagraph"/>
        <w:numPr>
          <w:ilvl w:val="0"/>
          <w:numId w:val="35"/>
        </w:numPr>
        <w:spacing w:after="160" w:line="278" w:lineRule="auto"/>
      </w:pPr>
      <w:r>
        <w:t>Use AI to create a timeline for updating the data system and ask it to divide this task into manageable chunks.</w:t>
      </w:r>
    </w:p>
    <w:p w14:paraId="2AD4F1CB" w14:textId="77777777" w:rsidR="00982EA9" w:rsidRPr="00AF6D7A" w:rsidRDefault="00982EA9" w:rsidP="00982EA9">
      <w:pPr>
        <w:pStyle w:val="ListParagraph"/>
        <w:numPr>
          <w:ilvl w:val="0"/>
          <w:numId w:val="31"/>
        </w:numPr>
        <w:spacing w:after="160" w:line="278" w:lineRule="auto"/>
      </w:pPr>
      <w:r w:rsidRPr="00AF6D7A">
        <w:t>Use AI to generate an accessibility best practices document to share with staff.</w:t>
      </w:r>
    </w:p>
    <w:p w14:paraId="09E770CF" w14:textId="77777777" w:rsidR="00982EA9" w:rsidRPr="00782A7C" w:rsidRDefault="00982EA9" w:rsidP="00763CBC">
      <w:pPr>
        <w:pStyle w:val="Heading2"/>
      </w:pPr>
      <w:bookmarkStart w:id="58" w:name="_Toc238730560"/>
      <w:bookmarkStart w:id="59" w:name="_Toc238737810"/>
      <w:r w:rsidRPr="00782A7C">
        <w:t>Data Use and Analysis Prompt Ideas</w:t>
      </w:r>
      <w:bookmarkEnd w:id="58"/>
      <w:bookmarkEnd w:id="59"/>
    </w:p>
    <w:p w14:paraId="0EDF6D2D" w14:textId="35B76C24" w:rsidR="00982EA9" w:rsidRDefault="00982EA9" w:rsidP="00982EA9">
      <w:r>
        <w:t>Examples of AI prompts for the Data Use and Analysis component are provided below</w:t>
      </w:r>
      <w:r w:rsidR="00CB6721">
        <w:t>:</w:t>
      </w:r>
    </w:p>
    <w:p w14:paraId="2C6BFEC3" w14:textId="77777777" w:rsidR="00982EA9" w:rsidRDefault="00982EA9" w:rsidP="00982EA9">
      <w:pPr>
        <w:pStyle w:val="ListParagraph"/>
        <w:numPr>
          <w:ilvl w:val="0"/>
          <w:numId w:val="40"/>
        </w:numPr>
        <w:spacing w:after="160" w:line="278" w:lineRule="auto"/>
      </w:pPr>
      <w:r>
        <w:t>Use AI to generate a list of accessibility barriers common to people with disabilities when accessing documents or websites.</w:t>
      </w:r>
    </w:p>
    <w:p w14:paraId="46194725" w14:textId="77777777" w:rsidR="00982EA9" w:rsidRDefault="00982EA9" w:rsidP="00982EA9">
      <w:pPr>
        <w:pStyle w:val="ListParagraph"/>
        <w:numPr>
          <w:ilvl w:val="0"/>
          <w:numId w:val="40"/>
        </w:numPr>
        <w:spacing w:after="160" w:line="278" w:lineRule="auto"/>
      </w:pPr>
      <w:r>
        <w:t>Ask AI to evaluate data and suggest various reports that could be generated to share with the public or key stakeholders.</w:t>
      </w:r>
    </w:p>
    <w:p w14:paraId="52CB3B25" w14:textId="77777777" w:rsidR="00982EA9" w:rsidRDefault="00982EA9" w:rsidP="00982EA9">
      <w:pPr>
        <w:pStyle w:val="ListParagraph"/>
        <w:numPr>
          <w:ilvl w:val="0"/>
          <w:numId w:val="40"/>
        </w:numPr>
        <w:spacing w:after="160" w:line="278" w:lineRule="auto"/>
      </w:pPr>
      <w:r>
        <w:t>Ask AI to simplify sections of the AMR and convert it into plain language format to clarify any confusing sentences.</w:t>
      </w:r>
    </w:p>
    <w:p w14:paraId="59A8D913" w14:textId="77777777" w:rsidR="00982EA9" w:rsidRDefault="00982EA9" w:rsidP="00982EA9">
      <w:pPr>
        <w:pStyle w:val="ListParagraph"/>
        <w:numPr>
          <w:ilvl w:val="0"/>
          <w:numId w:val="40"/>
        </w:numPr>
        <w:spacing w:after="160" w:line="278" w:lineRule="auto"/>
      </w:pPr>
      <w:r>
        <w:t>Use AI to generate a list of feedback mechanisms so that individuals with disabilities can provide suggestions.</w:t>
      </w:r>
    </w:p>
    <w:p w14:paraId="3D9C978D" w14:textId="77777777" w:rsidR="00982EA9" w:rsidRDefault="00982EA9" w:rsidP="00982EA9">
      <w:pPr>
        <w:pStyle w:val="ListParagraph"/>
        <w:numPr>
          <w:ilvl w:val="0"/>
          <w:numId w:val="40"/>
        </w:numPr>
        <w:spacing w:after="160" w:line="278" w:lineRule="auto"/>
      </w:pPr>
      <w:r>
        <w:t>Have AI identify related and/or local early childhood data programs to collaborate with on IDEA data activities.</w:t>
      </w:r>
    </w:p>
    <w:p w14:paraId="3B6EDA68" w14:textId="77777777" w:rsidR="00982EA9" w:rsidRPr="00782A7C" w:rsidRDefault="00982EA9" w:rsidP="00763CBC">
      <w:pPr>
        <w:pStyle w:val="Heading2"/>
      </w:pPr>
      <w:bookmarkStart w:id="60" w:name="_Toc238730561"/>
      <w:bookmarkStart w:id="61" w:name="_Toc238737811"/>
      <w:r w:rsidRPr="00782A7C">
        <w:t>Sustainability Prompt Ideas</w:t>
      </w:r>
      <w:bookmarkEnd w:id="60"/>
      <w:bookmarkEnd w:id="61"/>
    </w:p>
    <w:p w14:paraId="26BDADFC" w14:textId="4FD0318C" w:rsidR="00982EA9" w:rsidRDefault="00982EA9" w:rsidP="00982EA9">
      <w:r>
        <w:t>Examples of AI prompts for the Sustainability component are provided below</w:t>
      </w:r>
      <w:r w:rsidR="00CB6721">
        <w:t>:</w:t>
      </w:r>
    </w:p>
    <w:p w14:paraId="55C86D18" w14:textId="77777777" w:rsidR="00982EA9" w:rsidRDefault="00982EA9" w:rsidP="00982EA9">
      <w:pPr>
        <w:pStyle w:val="ListParagraph"/>
        <w:numPr>
          <w:ilvl w:val="0"/>
          <w:numId w:val="32"/>
        </w:numPr>
        <w:spacing w:after="160" w:line="278" w:lineRule="auto"/>
      </w:pPr>
      <w:r>
        <w:t>Ask AI to generate wording for job descriptions to ensure that all future hires are aware of how accessibility is key to their positions.</w:t>
      </w:r>
    </w:p>
    <w:p w14:paraId="050E15AD" w14:textId="77777777" w:rsidR="00982EA9" w:rsidRDefault="00982EA9" w:rsidP="00982EA9">
      <w:pPr>
        <w:pStyle w:val="ListParagraph"/>
        <w:numPr>
          <w:ilvl w:val="0"/>
          <w:numId w:val="33"/>
        </w:numPr>
        <w:spacing w:after="160" w:line="278" w:lineRule="auto"/>
      </w:pPr>
      <w:r>
        <w:t>Ask AI to generate training or activities to include in orientation that focus on the importance of accessibility.</w:t>
      </w:r>
    </w:p>
    <w:p w14:paraId="09B144BB" w14:textId="6C9CE8EC" w:rsidR="00A82A0F" w:rsidRDefault="00982EA9" w:rsidP="00A82A0F">
      <w:pPr>
        <w:pStyle w:val="ListParagraph"/>
        <w:numPr>
          <w:ilvl w:val="0"/>
          <w:numId w:val="34"/>
        </w:numPr>
        <w:spacing w:after="160" w:line="278" w:lineRule="auto"/>
      </w:pPr>
      <w:r>
        <w:t>Ask AI to generate specific strategic goals for keeping accessibility front and center in the workflow.</w:t>
      </w:r>
    </w:p>
    <w:p w14:paraId="5AA09FCB" w14:textId="77777777" w:rsidR="00A82A0F" w:rsidRDefault="00A82A0F">
      <w:pPr>
        <w:rPr>
          <w:color w:val="000000" w:themeColor="text1"/>
        </w:rPr>
      </w:pPr>
      <w:r>
        <w:br w:type="page"/>
      </w:r>
    </w:p>
    <w:p w14:paraId="730B4DFA" w14:textId="21136C9B" w:rsidR="002F093A" w:rsidRPr="002F093A" w:rsidRDefault="002D3DF0" w:rsidP="00A82A0F">
      <w:pPr>
        <w:pStyle w:val="Heading1"/>
      </w:pPr>
      <w:bookmarkStart w:id="62" w:name="_Toc238730563"/>
      <w:bookmarkStart w:id="63" w:name="_Ref238737498"/>
      <w:bookmarkStart w:id="64" w:name="_Toc238737813"/>
      <w:bookmarkStart w:id="65" w:name="_Ref238737904"/>
      <w:r>
        <w:t>C</w:t>
      </w:r>
      <w:r w:rsidR="002F093A" w:rsidRPr="002F093A">
        <w:t xml:space="preserve">ase study: </w:t>
      </w:r>
      <w:r>
        <w:t>M</w:t>
      </w:r>
      <w:r w:rsidR="002F093A" w:rsidRPr="002F093A">
        <w:t xml:space="preserve">aking an </w:t>
      </w:r>
      <w:r>
        <w:t>IDEA</w:t>
      </w:r>
      <w:r w:rsidR="002F093A" w:rsidRPr="002F093A">
        <w:t xml:space="preserve"> excel file more accessible</w:t>
      </w:r>
      <w:bookmarkEnd w:id="62"/>
      <w:bookmarkEnd w:id="63"/>
      <w:bookmarkEnd w:id="64"/>
      <w:bookmarkEnd w:id="65"/>
    </w:p>
    <w:p w14:paraId="13BB6D67" w14:textId="77777777" w:rsidR="002F093A" w:rsidRPr="00D428C6" w:rsidRDefault="002F093A" w:rsidP="002F093A">
      <w:pPr>
        <w:spacing w:before="240"/>
        <w:rPr>
          <w:sz w:val="28"/>
          <w:szCs w:val="28"/>
        </w:rPr>
      </w:pPr>
      <w:r w:rsidRPr="00D428C6">
        <w:rPr>
          <w:b/>
          <w:bCs/>
          <w:sz w:val="28"/>
          <w:szCs w:val="28"/>
        </w:rPr>
        <w:t>Authors:</w:t>
      </w:r>
      <w:r w:rsidRPr="00D428C6">
        <w:rPr>
          <w:sz w:val="28"/>
          <w:szCs w:val="28"/>
        </w:rPr>
        <w:t xml:space="preserve"> Norah Sinclair and John Bui</w:t>
      </w:r>
    </w:p>
    <w:p w14:paraId="548D7569" w14:textId="77777777" w:rsidR="002F093A" w:rsidRPr="002F093A" w:rsidRDefault="002F093A" w:rsidP="002F093A">
      <w:pPr>
        <w:spacing w:before="240"/>
      </w:pPr>
      <w:r w:rsidRPr="002F093A">
        <w:t>The purpose of this case study is to show how a state can use the Accessibility Maturity Roadmap, the Accessible Excel Guidelines, and AI tools to make IDEA data easier to use.</w:t>
      </w:r>
    </w:p>
    <w:p w14:paraId="51DE249F" w14:textId="77777777" w:rsidR="002F093A" w:rsidRPr="002F093A" w:rsidRDefault="002F093A" w:rsidP="002F093A">
      <w:pPr>
        <w:spacing w:before="240"/>
        <w:rPr>
          <w:b/>
          <w:bCs/>
        </w:rPr>
      </w:pPr>
      <w:r w:rsidRPr="002F093A">
        <w:rPr>
          <w:b/>
          <w:bCs/>
        </w:rPr>
        <w:t>Quick Summary</w:t>
      </w:r>
    </w:p>
    <w:p w14:paraId="522FBBAE" w14:textId="77777777" w:rsidR="002F093A" w:rsidRPr="002F093A" w:rsidRDefault="002F093A" w:rsidP="00EC1FF0">
      <w:pPr>
        <w:numPr>
          <w:ilvl w:val="0"/>
          <w:numId w:val="55"/>
        </w:numPr>
        <w:spacing w:after="0"/>
      </w:pPr>
      <w:r w:rsidRPr="002F093A">
        <w:t>A state had IDEA child count data in an Excel file.</w:t>
      </w:r>
    </w:p>
    <w:p w14:paraId="0C3FECD6" w14:textId="77777777" w:rsidR="002F093A" w:rsidRPr="002F093A" w:rsidRDefault="002F093A" w:rsidP="00EC1FF0">
      <w:pPr>
        <w:numPr>
          <w:ilvl w:val="0"/>
          <w:numId w:val="55"/>
        </w:numPr>
        <w:spacing w:after="0"/>
      </w:pPr>
      <w:r w:rsidRPr="002F093A">
        <w:t>The file had barriers for people with disabilities.</w:t>
      </w:r>
    </w:p>
    <w:p w14:paraId="0B6D936E" w14:textId="77777777" w:rsidR="002F093A" w:rsidRPr="002F093A" w:rsidRDefault="002F093A" w:rsidP="00EC1FF0">
      <w:pPr>
        <w:numPr>
          <w:ilvl w:val="0"/>
          <w:numId w:val="55"/>
        </w:numPr>
        <w:spacing w:after="0"/>
      </w:pPr>
      <w:r w:rsidRPr="002F093A">
        <w:t>The team used the Accessibility Maturity Roadmap to plan the work.</w:t>
      </w:r>
    </w:p>
    <w:p w14:paraId="05BD9398" w14:textId="77777777" w:rsidR="002F093A" w:rsidRPr="002F093A" w:rsidRDefault="002F093A" w:rsidP="00EC1FF0">
      <w:pPr>
        <w:numPr>
          <w:ilvl w:val="0"/>
          <w:numId w:val="55"/>
        </w:numPr>
        <w:spacing w:after="0"/>
      </w:pPr>
      <w:r w:rsidRPr="002F093A">
        <w:t>The team used the Accessible Excel Guidelines to fix the Excel file.</w:t>
      </w:r>
    </w:p>
    <w:p w14:paraId="54D3DD46" w14:textId="77777777" w:rsidR="002F093A" w:rsidRPr="002F093A" w:rsidRDefault="002F093A" w:rsidP="00EC1FF0">
      <w:pPr>
        <w:numPr>
          <w:ilvl w:val="0"/>
          <w:numId w:val="55"/>
        </w:numPr>
        <w:spacing w:after="0"/>
      </w:pPr>
      <w:r w:rsidRPr="002F093A">
        <w:t>AI tools, such as Copilot and ChatGPT, helped speed up the work.</w:t>
      </w:r>
    </w:p>
    <w:p w14:paraId="5EDCA2F7" w14:textId="77777777" w:rsidR="002F093A" w:rsidRPr="002F093A" w:rsidRDefault="002F093A" w:rsidP="00EC1FF0">
      <w:pPr>
        <w:numPr>
          <w:ilvl w:val="0"/>
          <w:numId w:val="55"/>
        </w:numPr>
        <w:spacing w:after="0"/>
      </w:pPr>
      <w:r w:rsidRPr="002F093A">
        <w:t>AI did not replace human review. People still need to check the data and test the file.</w:t>
      </w:r>
    </w:p>
    <w:p w14:paraId="5164C415" w14:textId="77777777" w:rsidR="002F093A" w:rsidRPr="002F093A" w:rsidRDefault="002F093A" w:rsidP="00EC1FF0">
      <w:pPr>
        <w:numPr>
          <w:ilvl w:val="0"/>
          <w:numId w:val="55"/>
        </w:numPr>
        <w:spacing w:after="0"/>
      </w:pPr>
      <w:r w:rsidRPr="002F093A">
        <w:t>The new workbook is easier to use. It still needs final checks before public use.</w:t>
      </w:r>
    </w:p>
    <w:p w14:paraId="21C3381E" w14:textId="77777777" w:rsidR="002F093A" w:rsidRPr="002F093A" w:rsidRDefault="002F093A" w:rsidP="002F093A">
      <w:pPr>
        <w:spacing w:before="240"/>
        <w:rPr>
          <w:b/>
          <w:bCs/>
        </w:rPr>
      </w:pPr>
      <w:r w:rsidRPr="002F093A">
        <w:rPr>
          <w:b/>
          <w:bCs/>
        </w:rPr>
        <w:t>What This Case Study Is About</w:t>
      </w:r>
    </w:p>
    <w:p w14:paraId="594C8C3F" w14:textId="77777777" w:rsidR="002F093A" w:rsidRPr="002F093A" w:rsidRDefault="002F093A" w:rsidP="002F093A">
      <w:pPr>
        <w:spacing w:before="240"/>
      </w:pPr>
      <w:r w:rsidRPr="002F093A">
        <w:t>IDEA means the Individuals with Disabilities Education Act. IDEA is a law that helps children with disabilities get services. States collect and share IDEA data.</w:t>
      </w:r>
    </w:p>
    <w:p w14:paraId="68AD3350" w14:textId="77777777" w:rsidR="002F093A" w:rsidRPr="002F093A" w:rsidRDefault="002F093A" w:rsidP="002F093A">
      <w:pPr>
        <w:spacing w:before="240"/>
      </w:pPr>
      <w:r w:rsidRPr="002F093A">
        <w:t>Part C data is about infants and toddlers. Part B data is about children and youth in school.</w:t>
      </w:r>
    </w:p>
    <w:p w14:paraId="57966984" w14:textId="77777777" w:rsidR="002F093A" w:rsidRPr="002F093A" w:rsidRDefault="002F093A" w:rsidP="002F093A">
      <w:pPr>
        <w:spacing w:before="240"/>
      </w:pPr>
      <w:r w:rsidRPr="002F093A">
        <w:t>This state had IDEA child count data in Excel. The file was hard for some people with disabilities to use. This case study shows how the team made a better version of that file.</w:t>
      </w:r>
    </w:p>
    <w:p w14:paraId="405AC48B" w14:textId="77777777" w:rsidR="002F093A" w:rsidRPr="002F093A" w:rsidRDefault="002F093A" w:rsidP="002F093A">
      <w:pPr>
        <w:spacing w:before="240"/>
        <w:rPr>
          <w:b/>
          <w:bCs/>
        </w:rPr>
      </w:pPr>
      <w:r w:rsidRPr="002F093A">
        <w:rPr>
          <w:b/>
          <w:bCs/>
        </w:rPr>
        <w:t>Why This Work Matters</w:t>
      </w:r>
    </w:p>
    <w:p w14:paraId="7532EF4B" w14:textId="77777777" w:rsidR="002F093A" w:rsidRPr="002F093A" w:rsidRDefault="002F093A" w:rsidP="002F093A">
      <w:pPr>
        <w:spacing w:before="240"/>
      </w:pPr>
      <w:r w:rsidRPr="002F093A">
        <w:t>People with disabilities need to be able to find, read, and use public data. This includes people who use screen readers, screen magnifiers, keyboards, and text-to-speech tools.</w:t>
      </w:r>
    </w:p>
    <w:p w14:paraId="3E13188B" w14:textId="77777777" w:rsidR="002F093A" w:rsidRPr="002F093A" w:rsidRDefault="002F093A" w:rsidP="002F093A">
      <w:pPr>
        <w:spacing w:before="240"/>
      </w:pPr>
      <w:r w:rsidRPr="002F093A">
        <w:t>A screen reader is a tool that reads text out loud. Screen reader users need clear headings, clear table names, and a clear order for the data.</w:t>
      </w:r>
    </w:p>
    <w:p w14:paraId="7DA14F8E" w14:textId="77777777" w:rsidR="002F093A" w:rsidRPr="002F093A" w:rsidRDefault="002F093A" w:rsidP="002F093A">
      <w:pPr>
        <w:spacing w:before="240"/>
      </w:pPr>
      <w:r w:rsidRPr="002F093A">
        <w:t>Accessible files help people with disabilities. They also help staff, families, leaders, and the public understand the data more easily.</w:t>
      </w:r>
    </w:p>
    <w:p w14:paraId="3075EA3B" w14:textId="77777777" w:rsidR="002F093A" w:rsidRPr="002F093A" w:rsidRDefault="002F093A" w:rsidP="002F093A">
      <w:pPr>
        <w:spacing w:before="240"/>
        <w:rPr>
          <w:b/>
          <w:bCs/>
        </w:rPr>
      </w:pPr>
      <w:r w:rsidRPr="002F093A">
        <w:rPr>
          <w:b/>
          <w:bCs/>
        </w:rPr>
        <w:t>The Problem with the Original Excel File</w:t>
      </w:r>
    </w:p>
    <w:p w14:paraId="36A7A5C9" w14:textId="77777777" w:rsidR="002F093A" w:rsidRPr="002F093A" w:rsidRDefault="002F093A" w:rsidP="002F093A">
      <w:pPr>
        <w:spacing w:before="240"/>
      </w:pPr>
      <w:r w:rsidRPr="002F093A">
        <w:t>The goal was not to change the meaning of the data. The goal was to keep the data and make the file easier to use.</w:t>
      </w:r>
    </w:p>
    <w:p w14:paraId="588FED61" w14:textId="77777777" w:rsidR="002F093A" w:rsidRPr="002F093A" w:rsidRDefault="002F093A" w:rsidP="002F093A">
      <w:pPr>
        <w:spacing w:before="240"/>
      </w:pPr>
      <w:r w:rsidRPr="002F093A">
        <w:t>The original Excel file had these problems:</w:t>
      </w:r>
    </w:p>
    <w:p w14:paraId="24928884" w14:textId="77777777" w:rsidR="002F093A" w:rsidRPr="002F093A" w:rsidRDefault="002F093A" w:rsidP="00EC1FF0">
      <w:pPr>
        <w:numPr>
          <w:ilvl w:val="0"/>
          <w:numId w:val="55"/>
        </w:numPr>
        <w:spacing w:after="0"/>
      </w:pPr>
      <w:r w:rsidRPr="002F093A">
        <w:t>Some sheets did not start clearly in cell A1. Cell A1 is the first cell in Excel.</w:t>
      </w:r>
    </w:p>
    <w:p w14:paraId="248C0779" w14:textId="77777777" w:rsidR="002F093A" w:rsidRPr="002F093A" w:rsidRDefault="002F093A" w:rsidP="00EC1FF0">
      <w:pPr>
        <w:numPr>
          <w:ilvl w:val="0"/>
          <w:numId w:val="55"/>
        </w:numPr>
        <w:spacing w:after="0"/>
      </w:pPr>
      <w:r w:rsidRPr="002F093A">
        <w:t>Some sheets had unclear names, such as Sheet1 and Sheet2.</w:t>
      </w:r>
    </w:p>
    <w:p w14:paraId="2B07666E" w14:textId="77777777" w:rsidR="002F093A" w:rsidRPr="002F093A" w:rsidRDefault="002F093A" w:rsidP="00EC1FF0">
      <w:pPr>
        <w:numPr>
          <w:ilvl w:val="0"/>
          <w:numId w:val="55"/>
        </w:numPr>
        <w:spacing w:after="0"/>
      </w:pPr>
      <w:r w:rsidRPr="002F093A">
        <w:t>Some cells were merged. Merged cells can confuse screen readers.</w:t>
      </w:r>
    </w:p>
    <w:p w14:paraId="55F149A6" w14:textId="77777777" w:rsidR="002F093A" w:rsidRPr="002F093A" w:rsidRDefault="002F093A" w:rsidP="00EC1FF0">
      <w:pPr>
        <w:numPr>
          <w:ilvl w:val="0"/>
          <w:numId w:val="55"/>
        </w:numPr>
        <w:spacing w:after="0"/>
      </w:pPr>
      <w:r w:rsidRPr="002F093A">
        <w:t>Some data was laid out for sighted users, not for assistive technology users.</w:t>
      </w:r>
    </w:p>
    <w:p w14:paraId="24A34E48" w14:textId="77777777" w:rsidR="002F093A" w:rsidRPr="002F093A" w:rsidRDefault="002F093A" w:rsidP="00EC1FF0">
      <w:pPr>
        <w:numPr>
          <w:ilvl w:val="0"/>
          <w:numId w:val="55"/>
        </w:numPr>
        <w:spacing w:after="0"/>
      </w:pPr>
      <w:r w:rsidRPr="002F093A">
        <w:t>Some tables looked like tables, but they were not real Excel tables.</w:t>
      </w:r>
    </w:p>
    <w:p w14:paraId="27FEE5FE" w14:textId="77777777" w:rsidR="002F093A" w:rsidRPr="002F093A" w:rsidRDefault="002F093A" w:rsidP="00EC1FF0">
      <w:pPr>
        <w:numPr>
          <w:ilvl w:val="0"/>
          <w:numId w:val="55"/>
        </w:numPr>
        <w:spacing w:after="0"/>
      </w:pPr>
      <w:r w:rsidRPr="002F093A">
        <w:t>The file did not have enough clear labels for each part of the data.</w:t>
      </w:r>
    </w:p>
    <w:p w14:paraId="78C9FFD6" w14:textId="77777777" w:rsidR="002F093A" w:rsidRPr="002F093A" w:rsidRDefault="002F093A" w:rsidP="002F093A">
      <w:pPr>
        <w:spacing w:before="240"/>
        <w:rPr>
          <w:b/>
          <w:bCs/>
        </w:rPr>
      </w:pPr>
      <w:r w:rsidRPr="002F093A">
        <w:rPr>
          <w:b/>
          <w:bCs/>
        </w:rPr>
        <w:t>The Guides We Used</w:t>
      </w:r>
    </w:p>
    <w:p w14:paraId="7868A847" w14:textId="77777777" w:rsidR="002F093A" w:rsidRPr="002F093A" w:rsidRDefault="002F093A" w:rsidP="002F093A">
      <w:pPr>
        <w:spacing w:before="240"/>
      </w:pPr>
      <w:r w:rsidRPr="002F093A">
        <w:t>1. Accessibility Maturity Roadmap</w:t>
      </w:r>
    </w:p>
    <w:p w14:paraId="620CAF97" w14:textId="77777777" w:rsidR="002F093A" w:rsidRPr="002F093A" w:rsidRDefault="002F093A" w:rsidP="002F093A">
      <w:pPr>
        <w:spacing w:before="240"/>
      </w:pPr>
      <w:r w:rsidRPr="002F093A">
        <w:t>The Roadmap helped the team think about the full process. It is not only about fixing one file. It is also about planning, rules, testing, training, and long-term support.</w:t>
      </w:r>
    </w:p>
    <w:p w14:paraId="1BB9212E" w14:textId="77777777" w:rsidR="002F093A" w:rsidRPr="002F093A" w:rsidRDefault="002F093A" w:rsidP="002F093A">
      <w:pPr>
        <w:spacing w:before="240"/>
      </w:pPr>
      <w:r w:rsidRPr="002F093A">
        <w:t>The Roadmap has five main areas:</w:t>
      </w:r>
    </w:p>
    <w:p w14:paraId="283A95B7" w14:textId="77777777" w:rsidR="002F093A" w:rsidRPr="002F093A" w:rsidRDefault="002F093A" w:rsidP="00EC1FF0">
      <w:pPr>
        <w:numPr>
          <w:ilvl w:val="0"/>
          <w:numId w:val="56"/>
        </w:numPr>
        <w:spacing w:after="0"/>
      </w:pPr>
      <w:r w:rsidRPr="002F093A">
        <w:t>Purpose and Vision.</w:t>
      </w:r>
    </w:p>
    <w:p w14:paraId="6A8E4334" w14:textId="77777777" w:rsidR="002F093A" w:rsidRPr="002F093A" w:rsidRDefault="002F093A" w:rsidP="00EC1FF0">
      <w:pPr>
        <w:numPr>
          <w:ilvl w:val="0"/>
          <w:numId w:val="56"/>
        </w:numPr>
        <w:spacing w:after="0"/>
      </w:pPr>
      <w:r w:rsidRPr="002F093A">
        <w:t>System Design and Development.</w:t>
      </w:r>
    </w:p>
    <w:p w14:paraId="6EB504CB" w14:textId="77777777" w:rsidR="002F093A" w:rsidRPr="002F093A" w:rsidRDefault="002F093A" w:rsidP="00EC1FF0">
      <w:pPr>
        <w:numPr>
          <w:ilvl w:val="0"/>
          <w:numId w:val="56"/>
        </w:numPr>
        <w:spacing w:after="0"/>
      </w:pPr>
      <w:r w:rsidRPr="002F093A">
        <w:t>Data Governance and Management.</w:t>
      </w:r>
    </w:p>
    <w:p w14:paraId="3185D6F5" w14:textId="77777777" w:rsidR="002F093A" w:rsidRPr="002F093A" w:rsidRDefault="002F093A" w:rsidP="00EC1FF0">
      <w:pPr>
        <w:numPr>
          <w:ilvl w:val="0"/>
          <w:numId w:val="56"/>
        </w:numPr>
        <w:spacing w:after="0"/>
      </w:pPr>
      <w:r w:rsidRPr="002F093A">
        <w:t>Data Use and Analysis</w:t>
      </w:r>
    </w:p>
    <w:p w14:paraId="76944E8A" w14:textId="77777777" w:rsidR="002F093A" w:rsidRPr="002F093A" w:rsidRDefault="002F093A" w:rsidP="00EC1FF0">
      <w:pPr>
        <w:numPr>
          <w:ilvl w:val="0"/>
          <w:numId w:val="56"/>
        </w:numPr>
        <w:spacing w:after="0"/>
      </w:pPr>
      <w:r w:rsidRPr="002F093A">
        <w:t>Sustainability.</w:t>
      </w:r>
    </w:p>
    <w:p w14:paraId="329606A9" w14:textId="77777777" w:rsidR="002F093A" w:rsidRPr="002F093A" w:rsidRDefault="002F093A" w:rsidP="002F093A">
      <w:pPr>
        <w:spacing w:before="240"/>
      </w:pPr>
      <w:r w:rsidRPr="002F093A">
        <w:t>2. Accessible Excel Guidelines</w:t>
      </w:r>
    </w:p>
    <w:p w14:paraId="408A450E" w14:textId="77777777" w:rsidR="002F093A" w:rsidRPr="002F093A" w:rsidRDefault="002F093A" w:rsidP="002F093A">
      <w:pPr>
        <w:spacing w:before="240"/>
      </w:pPr>
      <w:r w:rsidRPr="002F093A">
        <w:t>The Excel guide gave the team clear steps for making Excel files easier to use. The guide says Excel files should have:</w:t>
      </w:r>
    </w:p>
    <w:p w14:paraId="138804C1" w14:textId="77777777" w:rsidR="002F093A" w:rsidRPr="002F093A" w:rsidRDefault="002F093A" w:rsidP="00EC1FF0">
      <w:pPr>
        <w:numPr>
          <w:ilvl w:val="0"/>
          <w:numId w:val="55"/>
        </w:numPr>
        <w:spacing w:after="0"/>
      </w:pPr>
      <w:r w:rsidRPr="002F093A">
        <w:t>Text in cell A1.</w:t>
      </w:r>
    </w:p>
    <w:p w14:paraId="642B0B58" w14:textId="77777777" w:rsidR="002F093A" w:rsidRPr="002F093A" w:rsidRDefault="002F093A" w:rsidP="00EC1FF0">
      <w:pPr>
        <w:numPr>
          <w:ilvl w:val="0"/>
          <w:numId w:val="55"/>
        </w:numPr>
        <w:spacing w:after="0"/>
      </w:pPr>
      <w:r w:rsidRPr="002F093A">
        <w:t>Clear worksheet names.</w:t>
      </w:r>
    </w:p>
    <w:p w14:paraId="625F27C0" w14:textId="77777777" w:rsidR="002F093A" w:rsidRPr="002F093A" w:rsidRDefault="002F093A" w:rsidP="00EC1FF0">
      <w:pPr>
        <w:numPr>
          <w:ilvl w:val="0"/>
          <w:numId w:val="55"/>
        </w:numPr>
        <w:spacing w:after="0"/>
      </w:pPr>
      <w:r w:rsidRPr="002F093A">
        <w:t>Clear column headers.</w:t>
      </w:r>
    </w:p>
    <w:p w14:paraId="7784E975" w14:textId="77777777" w:rsidR="002F093A" w:rsidRPr="002F093A" w:rsidRDefault="002F093A" w:rsidP="00EC1FF0">
      <w:pPr>
        <w:numPr>
          <w:ilvl w:val="0"/>
          <w:numId w:val="55"/>
        </w:numPr>
        <w:spacing w:after="0"/>
      </w:pPr>
      <w:r w:rsidRPr="002F093A">
        <w:t>Real Excel tables.</w:t>
      </w:r>
    </w:p>
    <w:p w14:paraId="40FD1F3F" w14:textId="77777777" w:rsidR="002F093A" w:rsidRPr="002F093A" w:rsidRDefault="002F093A" w:rsidP="00EC1FF0">
      <w:pPr>
        <w:numPr>
          <w:ilvl w:val="0"/>
          <w:numId w:val="55"/>
        </w:numPr>
        <w:spacing w:after="0"/>
      </w:pPr>
      <w:r w:rsidRPr="002F093A">
        <w:t>No merged cells in data tables.</w:t>
      </w:r>
    </w:p>
    <w:p w14:paraId="49A48389" w14:textId="77777777" w:rsidR="002F093A" w:rsidRPr="002F093A" w:rsidRDefault="002F093A" w:rsidP="00EC1FF0">
      <w:pPr>
        <w:numPr>
          <w:ilvl w:val="0"/>
          <w:numId w:val="55"/>
        </w:numPr>
        <w:spacing w:after="0"/>
      </w:pPr>
      <w:r w:rsidRPr="002F093A">
        <w:t>A logical reading order from left to right and top to bottom.</w:t>
      </w:r>
    </w:p>
    <w:p w14:paraId="4756FBD5" w14:textId="77777777" w:rsidR="002F093A" w:rsidRPr="002F093A" w:rsidRDefault="002F093A" w:rsidP="00EC1FF0">
      <w:pPr>
        <w:numPr>
          <w:ilvl w:val="0"/>
          <w:numId w:val="55"/>
        </w:numPr>
        <w:spacing w:after="0"/>
      </w:pPr>
      <w:r w:rsidRPr="002F093A">
        <w:t>A clear table name for each table.</w:t>
      </w:r>
    </w:p>
    <w:p w14:paraId="6F07E4C8" w14:textId="77777777" w:rsidR="002F093A" w:rsidRPr="002F093A" w:rsidRDefault="002F093A" w:rsidP="00EC1FF0">
      <w:pPr>
        <w:numPr>
          <w:ilvl w:val="0"/>
          <w:numId w:val="55"/>
        </w:numPr>
        <w:spacing w:after="0"/>
      </w:pPr>
      <w:r w:rsidRPr="002F093A">
        <w:t>Strong color contrast.</w:t>
      </w:r>
    </w:p>
    <w:p w14:paraId="1CE0B4A9" w14:textId="77777777" w:rsidR="002F093A" w:rsidRPr="002F093A" w:rsidRDefault="002F093A" w:rsidP="00EC1FF0">
      <w:pPr>
        <w:numPr>
          <w:ilvl w:val="0"/>
          <w:numId w:val="55"/>
        </w:numPr>
        <w:spacing w:after="0"/>
      </w:pPr>
      <w:r w:rsidRPr="002F093A">
        <w:t>Easy-to-read fonts.</w:t>
      </w:r>
    </w:p>
    <w:p w14:paraId="737F6F5D" w14:textId="77777777" w:rsidR="002F093A" w:rsidRPr="002F093A" w:rsidRDefault="002F093A" w:rsidP="00EC1FF0">
      <w:pPr>
        <w:numPr>
          <w:ilvl w:val="0"/>
          <w:numId w:val="55"/>
        </w:numPr>
        <w:spacing w:after="0"/>
      </w:pPr>
      <w:r w:rsidRPr="002F093A">
        <w:t>The asterisk symbol, *, for hidden or suppressed data.</w:t>
      </w:r>
    </w:p>
    <w:p w14:paraId="7AE036EC" w14:textId="77777777" w:rsidR="002F093A" w:rsidRPr="002F093A" w:rsidRDefault="002F093A" w:rsidP="002F093A">
      <w:pPr>
        <w:spacing w:before="240"/>
        <w:rPr>
          <w:b/>
          <w:bCs/>
        </w:rPr>
      </w:pPr>
      <w:r w:rsidRPr="002F093A">
        <w:rPr>
          <w:b/>
          <w:bCs/>
        </w:rPr>
        <w:t>How the Excel File Was Fixed</w:t>
      </w:r>
    </w:p>
    <w:p w14:paraId="06A7EA8F" w14:textId="77777777" w:rsidR="002F093A" w:rsidRPr="002F093A" w:rsidRDefault="002F093A" w:rsidP="002F093A">
      <w:pPr>
        <w:spacing w:before="240"/>
      </w:pPr>
      <w:r w:rsidRPr="002F093A">
        <w:t>The team made a new version of the workbook. The new version included:</w:t>
      </w:r>
    </w:p>
    <w:p w14:paraId="72DE15EF" w14:textId="77777777" w:rsidR="002F093A" w:rsidRPr="002F093A" w:rsidRDefault="002F093A" w:rsidP="00EC1FF0">
      <w:pPr>
        <w:numPr>
          <w:ilvl w:val="0"/>
          <w:numId w:val="55"/>
        </w:numPr>
        <w:spacing w:after="0"/>
      </w:pPr>
      <w:r w:rsidRPr="002F093A">
        <w:t>A Read Me sheet that explains what is in the workbook.</w:t>
      </w:r>
    </w:p>
    <w:p w14:paraId="4CFC758C" w14:textId="77777777" w:rsidR="002F093A" w:rsidRPr="002F093A" w:rsidRDefault="002F093A" w:rsidP="00EC1FF0">
      <w:pPr>
        <w:numPr>
          <w:ilvl w:val="0"/>
          <w:numId w:val="55"/>
        </w:numPr>
        <w:spacing w:after="0"/>
      </w:pPr>
      <w:r w:rsidRPr="002F093A">
        <w:t>Clear tab names, such as Disability Category and Educational Environment.</w:t>
      </w:r>
    </w:p>
    <w:p w14:paraId="0C36624A" w14:textId="77777777" w:rsidR="002F093A" w:rsidRPr="002F093A" w:rsidRDefault="002F093A" w:rsidP="00EC1FF0">
      <w:pPr>
        <w:numPr>
          <w:ilvl w:val="0"/>
          <w:numId w:val="55"/>
        </w:numPr>
        <w:spacing w:after="0"/>
      </w:pPr>
      <w:r w:rsidRPr="002F093A">
        <w:t>A clear description in cell A1 on each worksheet.</w:t>
      </w:r>
    </w:p>
    <w:p w14:paraId="1D656FFA" w14:textId="77777777" w:rsidR="002F093A" w:rsidRPr="002F093A" w:rsidRDefault="002F093A" w:rsidP="00EC1FF0">
      <w:pPr>
        <w:numPr>
          <w:ilvl w:val="0"/>
          <w:numId w:val="55"/>
        </w:numPr>
        <w:spacing w:after="0"/>
      </w:pPr>
      <w:r w:rsidRPr="002F093A">
        <w:t>Real Excel tables with headers.</w:t>
      </w:r>
    </w:p>
    <w:p w14:paraId="57857B0C" w14:textId="77777777" w:rsidR="002F093A" w:rsidRPr="002F093A" w:rsidRDefault="002F093A" w:rsidP="00EC1FF0">
      <w:pPr>
        <w:numPr>
          <w:ilvl w:val="0"/>
          <w:numId w:val="55"/>
        </w:numPr>
        <w:spacing w:after="0"/>
      </w:pPr>
      <w:r w:rsidRPr="002F093A">
        <w:t>Clear table names.</w:t>
      </w:r>
    </w:p>
    <w:p w14:paraId="36CE6229" w14:textId="77777777" w:rsidR="002F093A" w:rsidRPr="002F093A" w:rsidRDefault="002F093A" w:rsidP="00EC1FF0">
      <w:pPr>
        <w:numPr>
          <w:ilvl w:val="0"/>
          <w:numId w:val="55"/>
        </w:numPr>
        <w:spacing w:after="0"/>
      </w:pPr>
      <w:r w:rsidRPr="002F093A">
        <w:t>No merged cells.</w:t>
      </w:r>
    </w:p>
    <w:p w14:paraId="2698A0D4" w14:textId="77777777" w:rsidR="002F093A" w:rsidRPr="002F093A" w:rsidRDefault="002F093A" w:rsidP="00EC1FF0">
      <w:pPr>
        <w:numPr>
          <w:ilvl w:val="0"/>
          <w:numId w:val="55"/>
        </w:numPr>
        <w:spacing w:after="0"/>
      </w:pPr>
      <w:r w:rsidRPr="002F093A">
        <w:t>Wrapped text so that longer text can be read.</w:t>
      </w:r>
    </w:p>
    <w:p w14:paraId="485EA800" w14:textId="77777777" w:rsidR="002F093A" w:rsidRPr="002F093A" w:rsidRDefault="002F093A" w:rsidP="00EC1FF0">
      <w:pPr>
        <w:numPr>
          <w:ilvl w:val="0"/>
          <w:numId w:val="55"/>
        </w:numPr>
        <w:spacing w:after="0"/>
      </w:pPr>
      <w:r w:rsidRPr="002F093A">
        <w:t>Borders around cells to help users see rows and columns.</w:t>
      </w:r>
    </w:p>
    <w:p w14:paraId="725FF0AC" w14:textId="77777777" w:rsidR="002F093A" w:rsidRPr="002F093A" w:rsidRDefault="002F093A" w:rsidP="00EC1FF0">
      <w:pPr>
        <w:numPr>
          <w:ilvl w:val="0"/>
          <w:numId w:val="55"/>
        </w:numPr>
        <w:spacing w:after="0"/>
      </w:pPr>
      <w:r w:rsidRPr="002F093A">
        <w:t>Frozen header rows to help users stay oriented.</w:t>
      </w:r>
    </w:p>
    <w:p w14:paraId="65A0ED2B" w14:textId="77777777" w:rsidR="002F093A" w:rsidRPr="002F093A" w:rsidRDefault="002F093A" w:rsidP="00EC1FF0">
      <w:pPr>
        <w:numPr>
          <w:ilvl w:val="0"/>
          <w:numId w:val="55"/>
        </w:numPr>
        <w:spacing w:after="0"/>
      </w:pPr>
      <w:r w:rsidRPr="002F093A">
        <w:t>The * symbol to show hidden or suppressed data.</w:t>
      </w:r>
    </w:p>
    <w:p w14:paraId="69B78008" w14:textId="77777777" w:rsidR="002F093A" w:rsidRPr="002F093A" w:rsidRDefault="002F093A" w:rsidP="002F093A">
      <w:pPr>
        <w:spacing w:before="240"/>
        <w:rPr>
          <w:b/>
          <w:bCs/>
        </w:rPr>
      </w:pPr>
      <w:r w:rsidRPr="002F093A">
        <w:rPr>
          <w:b/>
          <w:bCs/>
        </w:rPr>
        <w:t>How AI Helped</w:t>
      </w:r>
    </w:p>
    <w:p w14:paraId="3FB7A4F3" w14:textId="77777777" w:rsidR="002F093A" w:rsidRPr="002F093A" w:rsidRDefault="002F093A" w:rsidP="002F093A">
      <w:pPr>
        <w:spacing w:before="240"/>
      </w:pPr>
      <w:r w:rsidRPr="002F093A">
        <w:t>AI was used as a support tool. It helped with the work, but it did not make the final decision.</w:t>
      </w:r>
    </w:p>
    <w:p w14:paraId="033FC34A" w14:textId="77777777" w:rsidR="002F093A" w:rsidRPr="002F093A" w:rsidRDefault="002F093A" w:rsidP="002F093A">
      <w:pPr>
        <w:spacing w:before="240"/>
      </w:pPr>
      <w:r w:rsidRPr="002F093A">
        <w:t>AI helped the team:</w:t>
      </w:r>
    </w:p>
    <w:p w14:paraId="4033AC86" w14:textId="77777777" w:rsidR="002F093A" w:rsidRPr="002F093A" w:rsidRDefault="002F093A" w:rsidP="00EC1FF0">
      <w:pPr>
        <w:numPr>
          <w:ilvl w:val="0"/>
          <w:numId w:val="55"/>
        </w:numPr>
        <w:spacing w:after="0"/>
      </w:pPr>
      <w:r w:rsidRPr="002F093A">
        <w:t>Find structure problems in the original workbook.</w:t>
      </w:r>
    </w:p>
    <w:p w14:paraId="196E64D4" w14:textId="77777777" w:rsidR="002F093A" w:rsidRPr="002F093A" w:rsidRDefault="002F093A" w:rsidP="00EC1FF0">
      <w:pPr>
        <w:numPr>
          <w:ilvl w:val="0"/>
          <w:numId w:val="55"/>
        </w:numPr>
        <w:spacing w:after="0"/>
      </w:pPr>
      <w:r w:rsidRPr="002F093A">
        <w:t>Separate visual layout from the real data.</w:t>
      </w:r>
    </w:p>
    <w:p w14:paraId="3B1EE2D2" w14:textId="77777777" w:rsidR="002F093A" w:rsidRPr="002F093A" w:rsidRDefault="002F093A" w:rsidP="00EC1FF0">
      <w:pPr>
        <w:numPr>
          <w:ilvl w:val="0"/>
          <w:numId w:val="55"/>
        </w:numPr>
        <w:spacing w:after="0"/>
      </w:pPr>
      <w:r w:rsidRPr="002F093A">
        <w:t>Create cleaner tables.</w:t>
      </w:r>
    </w:p>
    <w:p w14:paraId="2AF068E8" w14:textId="77777777" w:rsidR="002F093A" w:rsidRPr="002F093A" w:rsidRDefault="002F093A" w:rsidP="00EC1FF0">
      <w:pPr>
        <w:numPr>
          <w:ilvl w:val="0"/>
          <w:numId w:val="55"/>
        </w:numPr>
        <w:spacing w:after="0"/>
      </w:pPr>
      <w:r w:rsidRPr="002F093A">
        <w:t>Add clear worksheet names.</w:t>
      </w:r>
    </w:p>
    <w:p w14:paraId="63F56538" w14:textId="77777777" w:rsidR="002F093A" w:rsidRPr="002F093A" w:rsidRDefault="002F093A" w:rsidP="00EC1FF0">
      <w:pPr>
        <w:numPr>
          <w:ilvl w:val="0"/>
          <w:numId w:val="55"/>
        </w:numPr>
        <w:spacing w:after="0"/>
      </w:pPr>
      <w:r w:rsidRPr="002F093A">
        <w:t>Add short descriptions in cell A1.</w:t>
      </w:r>
    </w:p>
    <w:p w14:paraId="5839067C" w14:textId="77777777" w:rsidR="002F093A" w:rsidRPr="002F093A" w:rsidRDefault="002F093A" w:rsidP="00EC1FF0">
      <w:pPr>
        <w:numPr>
          <w:ilvl w:val="0"/>
          <w:numId w:val="55"/>
        </w:numPr>
        <w:spacing w:after="0"/>
      </w:pPr>
      <w:r w:rsidRPr="002F093A">
        <w:t>Apply the same style across many sheets.</w:t>
      </w:r>
    </w:p>
    <w:p w14:paraId="1EBAA787" w14:textId="77777777" w:rsidR="002F093A" w:rsidRPr="002F093A" w:rsidRDefault="002F093A" w:rsidP="00EC1FF0">
      <w:pPr>
        <w:numPr>
          <w:ilvl w:val="0"/>
          <w:numId w:val="55"/>
        </w:numPr>
        <w:spacing w:after="0"/>
      </w:pPr>
      <w:r w:rsidRPr="002F093A">
        <w:t>Draft notes and next steps for the case study.</w:t>
      </w:r>
    </w:p>
    <w:p w14:paraId="79B9AFC5" w14:textId="77777777" w:rsidR="002F093A" w:rsidRPr="002F093A" w:rsidRDefault="002F093A" w:rsidP="002F093A">
      <w:pPr>
        <w:spacing w:before="240"/>
      </w:pPr>
      <w:r w:rsidRPr="002F093A">
        <w:t>AI made the work faster. But the AI output still needed a human check.</w:t>
      </w:r>
    </w:p>
    <w:p w14:paraId="63990E94" w14:textId="77777777" w:rsidR="002F093A" w:rsidRPr="002F093A" w:rsidRDefault="002F093A" w:rsidP="002F093A">
      <w:pPr>
        <w:spacing w:before="240"/>
        <w:rPr>
          <w:b/>
          <w:bCs/>
        </w:rPr>
      </w:pPr>
      <w:r w:rsidRPr="002F093A">
        <w:rPr>
          <w:b/>
          <w:bCs/>
        </w:rPr>
        <w:t>What AI Could Not Do by Itself</w:t>
      </w:r>
    </w:p>
    <w:p w14:paraId="01D120E8" w14:textId="77777777" w:rsidR="002F093A" w:rsidRPr="002F093A" w:rsidRDefault="002F093A" w:rsidP="002F093A">
      <w:pPr>
        <w:spacing w:before="240"/>
      </w:pPr>
      <w:r w:rsidRPr="002F093A">
        <w:t>The first AI-made workbook was helpful, but it was not ready to use. It had problems that needed manual fixes:</w:t>
      </w:r>
    </w:p>
    <w:p w14:paraId="4EE80F4A" w14:textId="77777777" w:rsidR="002F093A" w:rsidRPr="002F093A" w:rsidRDefault="002F093A" w:rsidP="00EC1FF0">
      <w:pPr>
        <w:numPr>
          <w:ilvl w:val="0"/>
          <w:numId w:val="55"/>
        </w:numPr>
        <w:spacing w:after="0"/>
      </w:pPr>
      <w:r w:rsidRPr="002F093A">
        <w:t>Excel showed a warning that part of the workbook may have been repaired or removed.</w:t>
      </w:r>
    </w:p>
    <w:p w14:paraId="379F6DC4" w14:textId="77777777" w:rsidR="002F093A" w:rsidRPr="002F093A" w:rsidRDefault="002F093A" w:rsidP="00EC1FF0">
      <w:pPr>
        <w:numPr>
          <w:ilvl w:val="0"/>
          <w:numId w:val="55"/>
        </w:numPr>
        <w:spacing w:after="0"/>
      </w:pPr>
      <w:r w:rsidRPr="002F093A">
        <w:t>Some tables were not real Excel tables. They had to be converted.</w:t>
      </w:r>
    </w:p>
    <w:p w14:paraId="7A42C78D" w14:textId="77777777" w:rsidR="002F093A" w:rsidRPr="002F093A" w:rsidRDefault="002F093A" w:rsidP="00EC1FF0">
      <w:pPr>
        <w:numPr>
          <w:ilvl w:val="0"/>
          <w:numId w:val="55"/>
        </w:numPr>
        <w:spacing w:after="0"/>
      </w:pPr>
      <w:r w:rsidRPr="002F093A">
        <w:t>Some cells were too small to show all the text.</w:t>
      </w:r>
    </w:p>
    <w:p w14:paraId="6EEE53C5" w14:textId="77777777" w:rsidR="002F093A" w:rsidRPr="002F093A" w:rsidRDefault="002F093A" w:rsidP="00EC1FF0">
      <w:pPr>
        <w:numPr>
          <w:ilvl w:val="0"/>
          <w:numId w:val="55"/>
        </w:numPr>
        <w:spacing w:after="0"/>
      </w:pPr>
      <w:r w:rsidRPr="002F093A">
        <w:t>One worksheet repeated the same text in three cells.</w:t>
      </w:r>
    </w:p>
    <w:p w14:paraId="4810ADF8" w14:textId="77777777" w:rsidR="002F093A" w:rsidRPr="002F093A" w:rsidRDefault="002F093A" w:rsidP="00EC1FF0">
      <w:pPr>
        <w:numPr>
          <w:ilvl w:val="0"/>
          <w:numId w:val="55"/>
        </w:numPr>
        <w:spacing w:after="0"/>
      </w:pPr>
      <w:r w:rsidRPr="002F093A">
        <w:t>A person still needed to check the data, the layout, and the file structure.</w:t>
      </w:r>
    </w:p>
    <w:p w14:paraId="42EED13E" w14:textId="77777777" w:rsidR="002F093A" w:rsidRPr="002F093A" w:rsidRDefault="002F093A" w:rsidP="002F093A">
      <w:pPr>
        <w:spacing w:before="240"/>
        <w:rPr>
          <w:b/>
          <w:bCs/>
        </w:rPr>
      </w:pPr>
      <w:r w:rsidRPr="002F093A">
        <w:rPr>
          <w:b/>
          <w:bCs/>
        </w:rPr>
        <w:t>Prompt Process</w:t>
      </w:r>
    </w:p>
    <w:p w14:paraId="5EDE22AB" w14:textId="77777777" w:rsidR="002F093A" w:rsidRPr="002F093A" w:rsidRDefault="002F093A" w:rsidP="002F093A">
      <w:pPr>
        <w:spacing w:before="240"/>
      </w:pPr>
      <w:r w:rsidRPr="002F093A">
        <w:t>The team used a step-by-step prompt process. The prompts gave AI the right context and clear tasks. Below are two examples using Copilot and ChatGPT.</w:t>
      </w:r>
    </w:p>
    <w:p w14:paraId="0AE4F096" w14:textId="77777777" w:rsidR="002F093A" w:rsidRPr="002F093A" w:rsidRDefault="002F093A" w:rsidP="002F093A">
      <w:pPr>
        <w:spacing w:before="240"/>
      </w:pPr>
      <w:r w:rsidRPr="002F093A">
        <w:t>Copilot Example</w:t>
      </w:r>
    </w:p>
    <w:tbl>
      <w:tblPr>
        <w:tblStyle w:val="TableGrid"/>
        <w:tblW w:w="0" w:type="auto"/>
        <w:tblLook w:val="0620" w:firstRow="1" w:lastRow="0" w:firstColumn="0" w:lastColumn="0" w:noHBand="1" w:noVBand="1"/>
      </w:tblPr>
      <w:tblGrid>
        <w:gridCol w:w="732"/>
        <w:gridCol w:w="5231"/>
        <w:gridCol w:w="3377"/>
      </w:tblGrid>
      <w:tr w:rsidR="002F093A" w:rsidRPr="002F093A" w14:paraId="042EB37E" w14:textId="77777777">
        <w:trPr>
          <w:trHeight w:val="300"/>
        </w:trPr>
        <w:tc>
          <w:tcPr>
            <w:tcW w:w="62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0BEE64A4" w14:textId="77777777" w:rsidR="002F093A" w:rsidRPr="002F093A" w:rsidRDefault="002F093A" w:rsidP="002F093A">
            <w:pPr>
              <w:spacing w:before="240" w:after="160" w:line="259" w:lineRule="auto"/>
              <w:rPr>
                <w:b/>
                <w:bCs/>
              </w:rPr>
            </w:pPr>
            <w:r w:rsidRPr="002F093A">
              <w:rPr>
                <w:b/>
                <w:bCs/>
              </w:rPr>
              <w:t>Step</w:t>
            </w:r>
          </w:p>
        </w:tc>
        <w:tc>
          <w:tcPr>
            <w:tcW w:w="531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53979941" w14:textId="77777777" w:rsidR="002F093A" w:rsidRPr="002F093A" w:rsidRDefault="002F093A" w:rsidP="002F093A">
            <w:pPr>
              <w:spacing w:before="240" w:after="160" w:line="259" w:lineRule="auto"/>
              <w:rPr>
                <w:b/>
                <w:bCs/>
              </w:rPr>
            </w:pPr>
            <w:r w:rsidRPr="002F093A">
              <w:rPr>
                <w:b/>
                <w:bCs/>
              </w:rPr>
              <w:t>Prompt Used</w:t>
            </w:r>
          </w:p>
        </w:tc>
        <w:tc>
          <w:tcPr>
            <w:tcW w:w="341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79DF3CDC" w14:textId="77777777" w:rsidR="002F093A" w:rsidRPr="002F093A" w:rsidRDefault="002F093A" w:rsidP="002F093A">
            <w:pPr>
              <w:spacing w:before="240" w:after="160" w:line="259" w:lineRule="auto"/>
              <w:rPr>
                <w:b/>
                <w:bCs/>
              </w:rPr>
            </w:pPr>
            <w:r w:rsidRPr="002F093A">
              <w:rPr>
                <w:b/>
                <w:bCs/>
              </w:rPr>
              <w:t>Why It Helped</w:t>
            </w:r>
          </w:p>
        </w:tc>
      </w:tr>
      <w:tr w:rsidR="002F093A" w:rsidRPr="002F093A" w14:paraId="333CD92F" w14:textId="77777777">
        <w:trPr>
          <w:trHeight w:val="300"/>
        </w:trPr>
        <w:tc>
          <w:tcPr>
            <w:tcW w:w="62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0EA8AE16" w14:textId="77777777" w:rsidR="002F093A" w:rsidRPr="002F093A" w:rsidRDefault="002F093A" w:rsidP="002F093A">
            <w:pPr>
              <w:spacing w:before="240" w:after="160" w:line="259" w:lineRule="auto"/>
            </w:pPr>
            <w:r w:rsidRPr="002F093A">
              <w:t>1</w:t>
            </w:r>
          </w:p>
        </w:tc>
        <w:tc>
          <w:tcPr>
            <w:tcW w:w="531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782B3624" w14:textId="77777777" w:rsidR="002F093A" w:rsidRPr="002F093A" w:rsidRDefault="002F093A" w:rsidP="002F093A">
            <w:pPr>
              <w:spacing w:before="240" w:after="160" w:line="259" w:lineRule="auto"/>
            </w:pPr>
            <w:r w:rsidRPr="002F093A">
              <w:t>Turn the data into a well-organized easy to understand accessible table usable by a wide audience including people with disabilities</w:t>
            </w:r>
          </w:p>
        </w:tc>
        <w:tc>
          <w:tcPr>
            <w:tcW w:w="341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2CC8ED1A" w14:textId="77777777" w:rsidR="002F093A" w:rsidRPr="002F093A" w:rsidRDefault="002F093A" w:rsidP="002F093A">
            <w:pPr>
              <w:spacing w:before="240" w:after="160" w:line="259" w:lineRule="auto"/>
            </w:pPr>
            <w:r w:rsidRPr="002F093A">
              <w:t>This showed how AI could make tables, labels, and notes easier to read.</w:t>
            </w:r>
          </w:p>
        </w:tc>
      </w:tr>
      <w:tr w:rsidR="002F093A" w:rsidRPr="002F093A" w14:paraId="453059B9" w14:textId="77777777">
        <w:trPr>
          <w:trHeight w:val="300"/>
        </w:trPr>
        <w:tc>
          <w:tcPr>
            <w:tcW w:w="62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4064B8A4" w14:textId="77777777" w:rsidR="002F093A" w:rsidRPr="002F093A" w:rsidRDefault="002F093A" w:rsidP="002F093A">
            <w:pPr>
              <w:spacing w:before="240" w:after="160" w:line="259" w:lineRule="auto"/>
            </w:pPr>
            <w:r w:rsidRPr="002F093A">
              <w:t>2</w:t>
            </w:r>
          </w:p>
        </w:tc>
        <w:tc>
          <w:tcPr>
            <w:tcW w:w="531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730C39E0" w14:textId="77777777" w:rsidR="002F093A" w:rsidRPr="002F093A" w:rsidRDefault="002F093A" w:rsidP="002F093A">
            <w:pPr>
              <w:spacing w:before="240" w:after="160" w:line="259" w:lineRule="auto"/>
            </w:pPr>
            <w:r w:rsidRPr="002F093A">
              <w:t xml:space="preserve">Accessibility Maturity Roadmap-1.pdf. Document Accessibility Checklist - Microsoft Excel.pdf. Use the attached documents, roadmap, and checklist, as reference to analyze the attached spreadsheet and make recommendations for creating an accessible version of the spreadsheet. Child Count Excel version.xlsx </w:t>
            </w:r>
          </w:p>
        </w:tc>
        <w:tc>
          <w:tcPr>
            <w:tcW w:w="341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37153F76" w14:textId="77777777" w:rsidR="002F093A" w:rsidRPr="002F093A" w:rsidRDefault="002F093A" w:rsidP="002F093A">
            <w:pPr>
              <w:spacing w:before="240" w:after="160" w:line="259" w:lineRule="auto"/>
            </w:pPr>
            <w:r w:rsidRPr="002F093A">
              <w:t>This helped because AI compared the spreadsheet with the roadmap and checklist, identified accessibility problems, and gave specific recommendations for creating a version that people with disabilities can use.</w:t>
            </w:r>
          </w:p>
        </w:tc>
      </w:tr>
    </w:tbl>
    <w:p w14:paraId="6AEEEF76" w14:textId="77777777" w:rsidR="002F093A" w:rsidRPr="002F093A" w:rsidRDefault="002F093A" w:rsidP="002F093A">
      <w:pPr>
        <w:spacing w:before="240"/>
      </w:pPr>
      <w:r w:rsidRPr="002F093A">
        <w:t>ChatGPT Example</w:t>
      </w:r>
    </w:p>
    <w:tbl>
      <w:tblPr>
        <w:tblStyle w:val="TableGrid"/>
        <w:tblW w:w="0" w:type="auto"/>
        <w:tblLook w:val="0620" w:firstRow="1" w:lastRow="0" w:firstColumn="0" w:lastColumn="0" w:noHBand="1" w:noVBand="1"/>
      </w:tblPr>
      <w:tblGrid>
        <w:gridCol w:w="732"/>
        <w:gridCol w:w="5237"/>
        <w:gridCol w:w="3371"/>
      </w:tblGrid>
      <w:tr w:rsidR="002F093A" w:rsidRPr="002F093A" w14:paraId="32B927CA" w14:textId="77777777">
        <w:trPr>
          <w:trHeight w:val="300"/>
        </w:trPr>
        <w:tc>
          <w:tcPr>
            <w:tcW w:w="62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6B65793A" w14:textId="77777777" w:rsidR="002F093A" w:rsidRPr="002F093A" w:rsidRDefault="002F093A" w:rsidP="002F093A">
            <w:pPr>
              <w:spacing w:before="240" w:after="160" w:line="259" w:lineRule="auto"/>
              <w:rPr>
                <w:b/>
                <w:bCs/>
              </w:rPr>
            </w:pPr>
            <w:r w:rsidRPr="002F093A">
              <w:rPr>
                <w:b/>
                <w:bCs/>
              </w:rPr>
              <w:t>Step</w:t>
            </w:r>
          </w:p>
        </w:tc>
        <w:tc>
          <w:tcPr>
            <w:tcW w:w="531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2EE88D8C" w14:textId="77777777" w:rsidR="002F093A" w:rsidRPr="002F093A" w:rsidRDefault="002F093A" w:rsidP="002F093A">
            <w:pPr>
              <w:spacing w:before="240" w:after="160" w:line="259" w:lineRule="auto"/>
              <w:rPr>
                <w:b/>
                <w:bCs/>
              </w:rPr>
            </w:pPr>
            <w:r w:rsidRPr="002F093A">
              <w:rPr>
                <w:b/>
                <w:bCs/>
              </w:rPr>
              <w:t>Prompt Used</w:t>
            </w:r>
          </w:p>
        </w:tc>
        <w:tc>
          <w:tcPr>
            <w:tcW w:w="341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2A8B07DB" w14:textId="77777777" w:rsidR="002F093A" w:rsidRPr="002F093A" w:rsidRDefault="002F093A" w:rsidP="002F093A">
            <w:pPr>
              <w:spacing w:before="240" w:after="160" w:line="259" w:lineRule="auto"/>
              <w:rPr>
                <w:b/>
                <w:bCs/>
              </w:rPr>
            </w:pPr>
            <w:r w:rsidRPr="002F093A">
              <w:rPr>
                <w:b/>
                <w:bCs/>
              </w:rPr>
              <w:t>Why It Helped</w:t>
            </w:r>
          </w:p>
        </w:tc>
      </w:tr>
      <w:tr w:rsidR="002F093A" w:rsidRPr="002F093A" w14:paraId="11A8B518" w14:textId="77777777">
        <w:trPr>
          <w:trHeight w:val="300"/>
        </w:trPr>
        <w:tc>
          <w:tcPr>
            <w:tcW w:w="62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043831F3" w14:textId="77777777" w:rsidR="002F093A" w:rsidRPr="002F093A" w:rsidRDefault="002F093A" w:rsidP="002F093A">
            <w:pPr>
              <w:spacing w:before="240" w:after="160" w:line="259" w:lineRule="auto"/>
            </w:pPr>
            <w:r w:rsidRPr="002F093A">
              <w:t>1</w:t>
            </w:r>
          </w:p>
        </w:tc>
        <w:tc>
          <w:tcPr>
            <w:tcW w:w="531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7AE0E847" w14:textId="77777777" w:rsidR="002F093A" w:rsidRPr="002F093A" w:rsidRDefault="002F093A" w:rsidP="002F093A">
            <w:pPr>
              <w:spacing w:before="240" w:after="160" w:line="259" w:lineRule="auto"/>
            </w:pPr>
            <w:r w:rsidRPr="002F093A">
              <w:t>Familiarize yourself with this Accessibility Maturity Roadmap PDF document. You are an accessibility expert, helping those with disabilities. States will be using this document to help make their Individuals with Disabilities Education Act (IDEA) data accessible.</w:t>
            </w:r>
          </w:p>
        </w:tc>
        <w:tc>
          <w:tcPr>
            <w:tcW w:w="341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213BE40E" w14:textId="77777777" w:rsidR="002F093A" w:rsidRPr="002F093A" w:rsidRDefault="002F093A" w:rsidP="002F093A">
            <w:pPr>
              <w:spacing w:before="240" w:after="160" w:line="259" w:lineRule="auto"/>
            </w:pPr>
            <w:r w:rsidRPr="002F093A">
              <w:t>This gave AI the planning guide for the work.</w:t>
            </w:r>
          </w:p>
        </w:tc>
      </w:tr>
      <w:tr w:rsidR="002F093A" w:rsidRPr="002F093A" w14:paraId="55BFD75D" w14:textId="77777777">
        <w:trPr>
          <w:trHeight w:val="300"/>
        </w:trPr>
        <w:tc>
          <w:tcPr>
            <w:tcW w:w="62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1038228D" w14:textId="77777777" w:rsidR="002F093A" w:rsidRPr="002F093A" w:rsidRDefault="002F093A" w:rsidP="002F093A">
            <w:pPr>
              <w:spacing w:before="240" w:after="160" w:line="259" w:lineRule="auto"/>
            </w:pPr>
            <w:r w:rsidRPr="002F093A">
              <w:t>2</w:t>
            </w:r>
          </w:p>
        </w:tc>
        <w:tc>
          <w:tcPr>
            <w:tcW w:w="531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549243FA" w14:textId="77777777" w:rsidR="002F093A" w:rsidRPr="002F093A" w:rsidRDefault="002F093A" w:rsidP="002F093A">
            <w:pPr>
              <w:spacing w:before="240" w:after="160" w:line="259" w:lineRule="auto"/>
            </w:pPr>
            <w:r w:rsidRPr="002F093A">
              <w:t>Familiarize yourself with this Accessible Excel Guidelines document.</w:t>
            </w:r>
          </w:p>
        </w:tc>
        <w:tc>
          <w:tcPr>
            <w:tcW w:w="341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0A46B5F9" w14:textId="77777777" w:rsidR="002F093A" w:rsidRPr="002F093A" w:rsidRDefault="002F093A" w:rsidP="002F093A">
            <w:pPr>
              <w:spacing w:before="240" w:after="160" w:line="259" w:lineRule="auto"/>
            </w:pPr>
            <w:r w:rsidRPr="002F093A">
              <w:t>This gave AI the Excel rules to follow.</w:t>
            </w:r>
          </w:p>
        </w:tc>
      </w:tr>
      <w:tr w:rsidR="002F093A" w:rsidRPr="002F093A" w14:paraId="260F3398" w14:textId="77777777">
        <w:trPr>
          <w:trHeight w:val="300"/>
        </w:trPr>
        <w:tc>
          <w:tcPr>
            <w:tcW w:w="62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3BB5F6AF" w14:textId="77777777" w:rsidR="002F093A" w:rsidRPr="002F093A" w:rsidRDefault="002F093A" w:rsidP="002F093A">
            <w:pPr>
              <w:spacing w:before="240" w:after="160" w:line="259" w:lineRule="auto"/>
            </w:pPr>
            <w:r w:rsidRPr="002F093A">
              <w:t>3</w:t>
            </w:r>
          </w:p>
        </w:tc>
        <w:tc>
          <w:tcPr>
            <w:tcW w:w="531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4EC560A1" w14:textId="77777777" w:rsidR="002F093A" w:rsidRPr="002F093A" w:rsidRDefault="002F093A" w:rsidP="002F093A">
            <w:pPr>
              <w:spacing w:before="240" w:after="160" w:line="259" w:lineRule="auto"/>
            </w:pPr>
            <w:r w:rsidRPr="002F093A">
              <w:t>The state’s Excel file with their IDEA data currently has a lot of accessibility issues. Make an accessible Excel file with their data.</w:t>
            </w:r>
          </w:p>
        </w:tc>
        <w:tc>
          <w:tcPr>
            <w:tcW w:w="341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0518DE27" w14:textId="77777777" w:rsidR="002F093A" w:rsidRPr="002F093A" w:rsidRDefault="002F093A" w:rsidP="002F093A">
            <w:pPr>
              <w:spacing w:before="240" w:after="160" w:line="259" w:lineRule="auto"/>
            </w:pPr>
            <w:r w:rsidRPr="002F093A">
              <w:t>This created a first draft of the workbook.</w:t>
            </w:r>
          </w:p>
        </w:tc>
      </w:tr>
      <w:tr w:rsidR="002F093A" w:rsidRPr="002F093A" w14:paraId="7B2B18FF" w14:textId="77777777">
        <w:trPr>
          <w:trHeight w:val="300"/>
        </w:trPr>
        <w:tc>
          <w:tcPr>
            <w:tcW w:w="62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303B1541" w14:textId="77777777" w:rsidR="002F093A" w:rsidRPr="002F093A" w:rsidRDefault="002F093A" w:rsidP="002F093A">
            <w:pPr>
              <w:spacing w:before="240" w:after="160" w:line="259" w:lineRule="auto"/>
            </w:pPr>
            <w:r w:rsidRPr="002F093A">
              <w:t>4</w:t>
            </w:r>
          </w:p>
        </w:tc>
        <w:tc>
          <w:tcPr>
            <w:tcW w:w="531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65AB1994" w14:textId="77777777" w:rsidR="002F093A" w:rsidRPr="002F093A" w:rsidRDefault="002F093A" w:rsidP="002F093A">
            <w:pPr>
              <w:spacing w:before="240" w:after="160" w:line="259" w:lineRule="auto"/>
            </w:pPr>
            <w:r w:rsidRPr="002F093A">
              <w:t>Test the new workbook with Appendix D of the Roadmap.</w:t>
            </w:r>
          </w:p>
        </w:tc>
        <w:tc>
          <w:tcPr>
            <w:tcW w:w="341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70014118" w14:textId="77777777" w:rsidR="002F093A" w:rsidRPr="002F093A" w:rsidRDefault="002F093A" w:rsidP="002F093A">
            <w:pPr>
              <w:spacing w:before="240" w:after="160" w:line="259" w:lineRule="auto"/>
            </w:pPr>
            <w:r w:rsidRPr="002F093A">
              <w:t>This helped show what was done and what still needed review.</w:t>
            </w:r>
          </w:p>
        </w:tc>
      </w:tr>
    </w:tbl>
    <w:p w14:paraId="3F6AE267" w14:textId="77777777" w:rsidR="002F093A" w:rsidRPr="002F093A" w:rsidRDefault="002F093A" w:rsidP="002F093A">
      <w:pPr>
        <w:spacing w:before="240"/>
      </w:pPr>
      <w:r w:rsidRPr="002F093A">
        <w:t>Example Data Used in the Copilot Prompt</w:t>
      </w:r>
    </w:p>
    <w:p w14:paraId="027C5553" w14:textId="77777777" w:rsidR="002F093A" w:rsidRPr="002F093A" w:rsidRDefault="002F093A" w:rsidP="002F093A">
      <w:pPr>
        <w:spacing w:before="240"/>
      </w:pPr>
      <w:r w:rsidRPr="002F093A">
        <w:t>This sample shows how a data table can be made easier to read. * Indicates less than 10 students in the subgroup.</w:t>
      </w:r>
    </w:p>
    <w:tbl>
      <w:tblPr>
        <w:tblStyle w:val="TableGrid"/>
        <w:tblW w:w="0" w:type="auto"/>
        <w:tblLook w:val="0620" w:firstRow="1" w:lastRow="0" w:firstColumn="0" w:lastColumn="0" w:noHBand="1" w:noVBand="1"/>
      </w:tblPr>
      <w:tblGrid>
        <w:gridCol w:w="3399"/>
        <w:gridCol w:w="2874"/>
        <w:gridCol w:w="3067"/>
      </w:tblGrid>
      <w:tr w:rsidR="002F093A" w:rsidRPr="002F093A" w14:paraId="1FA6E33F" w14:textId="77777777">
        <w:trPr>
          <w:trHeight w:val="300"/>
        </w:trPr>
        <w:tc>
          <w:tcPr>
            <w:tcW w:w="3405"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76E204B3" w14:textId="77777777" w:rsidR="002F093A" w:rsidRPr="002F093A" w:rsidRDefault="002F093A" w:rsidP="002F093A">
            <w:pPr>
              <w:spacing w:before="240" w:after="160" w:line="259" w:lineRule="auto"/>
              <w:rPr>
                <w:b/>
                <w:bCs/>
              </w:rPr>
            </w:pPr>
            <w:r w:rsidRPr="002F093A">
              <w:rPr>
                <w:b/>
                <w:bCs/>
              </w:rPr>
              <w:t>Disability Category</w:t>
            </w:r>
          </w:p>
        </w:tc>
        <w:tc>
          <w:tcPr>
            <w:tcW w:w="288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57DB4608" w14:textId="77777777" w:rsidR="002F093A" w:rsidRPr="002F093A" w:rsidRDefault="002F093A" w:rsidP="002F093A">
            <w:pPr>
              <w:spacing w:before="240" w:after="160" w:line="259" w:lineRule="auto"/>
              <w:rPr>
                <w:b/>
                <w:bCs/>
              </w:rPr>
            </w:pPr>
            <w:r w:rsidRPr="002F093A">
              <w:rPr>
                <w:b/>
                <w:bCs/>
              </w:rPr>
              <w:t>Number of Students</w:t>
            </w:r>
          </w:p>
        </w:tc>
        <w:tc>
          <w:tcPr>
            <w:tcW w:w="3075"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121A8D2E" w14:textId="77777777" w:rsidR="002F093A" w:rsidRPr="002F093A" w:rsidRDefault="002F093A" w:rsidP="002F093A">
            <w:pPr>
              <w:spacing w:before="240" w:after="160" w:line="259" w:lineRule="auto"/>
              <w:rPr>
                <w:b/>
                <w:bCs/>
              </w:rPr>
            </w:pPr>
            <w:r w:rsidRPr="002F093A">
              <w:rPr>
                <w:b/>
                <w:bCs/>
              </w:rPr>
              <w:t>Percent of Total</w:t>
            </w:r>
          </w:p>
        </w:tc>
      </w:tr>
      <w:tr w:rsidR="002F093A" w:rsidRPr="002F093A" w14:paraId="111A26D1" w14:textId="77777777">
        <w:trPr>
          <w:trHeight w:val="300"/>
        </w:trPr>
        <w:tc>
          <w:tcPr>
            <w:tcW w:w="3405"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6068B0F1" w14:textId="77777777" w:rsidR="002F093A" w:rsidRPr="002F093A" w:rsidRDefault="002F093A" w:rsidP="002F093A">
            <w:pPr>
              <w:spacing w:before="240" w:after="160" w:line="259" w:lineRule="auto"/>
            </w:pPr>
            <w:r w:rsidRPr="002F093A">
              <w:t>Specific learning disability</w:t>
            </w:r>
          </w:p>
        </w:tc>
        <w:tc>
          <w:tcPr>
            <w:tcW w:w="288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2B58EB36" w14:textId="77777777" w:rsidR="002F093A" w:rsidRPr="002F093A" w:rsidRDefault="002F093A" w:rsidP="002F093A">
            <w:pPr>
              <w:spacing w:before="240" w:after="160" w:line="259" w:lineRule="auto"/>
            </w:pPr>
            <w:r w:rsidRPr="002F093A">
              <w:t>1,773</w:t>
            </w:r>
          </w:p>
        </w:tc>
        <w:tc>
          <w:tcPr>
            <w:tcW w:w="3075"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0D445268" w14:textId="77777777" w:rsidR="002F093A" w:rsidRPr="002F093A" w:rsidRDefault="002F093A" w:rsidP="002F093A">
            <w:pPr>
              <w:spacing w:before="240" w:after="160" w:line="259" w:lineRule="auto"/>
            </w:pPr>
            <w:r w:rsidRPr="002F093A">
              <w:t>38%</w:t>
            </w:r>
          </w:p>
        </w:tc>
      </w:tr>
      <w:tr w:rsidR="002F093A" w:rsidRPr="002F093A" w14:paraId="0F9928E4" w14:textId="77777777">
        <w:trPr>
          <w:trHeight w:val="300"/>
        </w:trPr>
        <w:tc>
          <w:tcPr>
            <w:tcW w:w="3405"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334FDAE5" w14:textId="77777777" w:rsidR="002F093A" w:rsidRPr="002F093A" w:rsidRDefault="002F093A" w:rsidP="002F093A">
            <w:pPr>
              <w:spacing w:before="240" w:after="160" w:line="259" w:lineRule="auto"/>
            </w:pPr>
            <w:r w:rsidRPr="002F093A">
              <w:t>Speech or language impairment</w:t>
            </w:r>
          </w:p>
        </w:tc>
        <w:tc>
          <w:tcPr>
            <w:tcW w:w="288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198D5B29" w14:textId="77777777" w:rsidR="002F093A" w:rsidRPr="002F093A" w:rsidRDefault="002F093A" w:rsidP="002F093A">
            <w:pPr>
              <w:spacing w:before="240" w:after="160" w:line="259" w:lineRule="auto"/>
            </w:pPr>
            <w:r w:rsidRPr="002F093A">
              <w:t>102</w:t>
            </w:r>
          </w:p>
        </w:tc>
        <w:tc>
          <w:tcPr>
            <w:tcW w:w="3075"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5EEEF0CF" w14:textId="77777777" w:rsidR="002F093A" w:rsidRPr="002F093A" w:rsidRDefault="002F093A" w:rsidP="002F093A">
            <w:pPr>
              <w:spacing w:before="240" w:after="160" w:line="259" w:lineRule="auto"/>
            </w:pPr>
            <w:r w:rsidRPr="002F093A">
              <w:t>2%</w:t>
            </w:r>
          </w:p>
        </w:tc>
      </w:tr>
      <w:tr w:rsidR="002F093A" w:rsidRPr="002F093A" w14:paraId="3658F12B" w14:textId="77777777">
        <w:trPr>
          <w:trHeight w:val="300"/>
        </w:trPr>
        <w:tc>
          <w:tcPr>
            <w:tcW w:w="3405"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01C277B1" w14:textId="77777777" w:rsidR="002F093A" w:rsidRPr="002F093A" w:rsidRDefault="002F093A" w:rsidP="002F093A">
            <w:pPr>
              <w:spacing w:before="240" w:after="160" w:line="259" w:lineRule="auto"/>
            </w:pPr>
            <w:r w:rsidRPr="002F093A">
              <w:t>Autism</w:t>
            </w:r>
          </w:p>
        </w:tc>
        <w:tc>
          <w:tcPr>
            <w:tcW w:w="288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1C767202" w14:textId="77777777" w:rsidR="002F093A" w:rsidRPr="002F093A" w:rsidRDefault="002F093A" w:rsidP="002F093A">
            <w:pPr>
              <w:spacing w:before="240" w:after="160" w:line="259" w:lineRule="auto"/>
            </w:pPr>
            <w:r w:rsidRPr="002F093A">
              <w:t>57</w:t>
            </w:r>
          </w:p>
        </w:tc>
        <w:tc>
          <w:tcPr>
            <w:tcW w:w="3075"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07006CC2" w14:textId="77777777" w:rsidR="002F093A" w:rsidRPr="002F093A" w:rsidRDefault="002F093A" w:rsidP="002F093A">
            <w:pPr>
              <w:spacing w:before="240" w:after="160" w:line="259" w:lineRule="auto"/>
            </w:pPr>
            <w:r w:rsidRPr="002F093A">
              <w:t>1%</w:t>
            </w:r>
          </w:p>
        </w:tc>
      </w:tr>
      <w:tr w:rsidR="002F093A" w:rsidRPr="002F093A" w14:paraId="1A8BA040" w14:textId="77777777">
        <w:trPr>
          <w:trHeight w:val="300"/>
        </w:trPr>
        <w:tc>
          <w:tcPr>
            <w:tcW w:w="3405"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0D28DC49" w14:textId="77777777" w:rsidR="002F093A" w:rsidRPr="002F093A" w:rsidRDefault="002F093A" w:rsidP="002F093A">
            <w:pPr>
              <w:spacing w:before="240" w:after="160" w:line="259" w:lineRule="auto"/>
            </w:pPr>
            <w:r w:rsidRPr="002F093A">
              <w:t>Visual impairment</w:t>
            </w:r>
          </w:p>
        </w:tc>
        <w:tc>
          <w:tcPr>
            <w:tcW w:w="288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739791F1" w14:textId="77777777" w:rsidR="002F093A" w:rsidRPr="002F093A" w:rsidRDefault="002F093A" w:rsidP="002F093A">
            <w:pPr>
              <w:spacing w:before="240" w:after="160" w:line="259" w:lineRule="auto"/>
            </w:pPr>
            <w:r w:rsidRPr="002F093A">
              <w:t>234</w:t>
            </w:r>
          </w:p>
        </w:tc>
        <w:tc>
          <w:tcPr>
            <w:tcW w:w="3075"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18C6B7F3" w14:textId="77777777" w:rsidR="002F093A" w:rsidRPr="002F093A" w:rsidRDefault="002F093A" w:rsidP="002F093A">
            <w:pPr>
              <w:spacing w:before="240" w:after="160" w:line="259" w:lineRule="auto"/>
            </w:pPr>
            <w:r w:rsidRPr="002F093A">
              <w:t>5%</w:t>
            </w:r>
          </w:p>
        </w:tc>
      </w:tr>
      <w:tr w:rsidR="002F093A" w:rsidRPr="002F093A" w14:paraId="1E38AC09" w14:textId="77777777">
        <w:trPr>
          <w:trHeight w:val="300"/>
        </w:trPr>
        <w:tc>
          <w:tcPr>
            <w:tcW w:w="3405"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798F68D9" w14:textId="77777777" w:rsidR="002F093A" w:rsidRPr="002F093A" w:rsidRDefault="002F093A" w:rsidP="002F093A">
            <w:pPr>
              <w:spacing w:before="240" w:after="160" w:line="259" w:lineRule="auto"/>
            </w:pPr>
            <w:r w:rsidRPr="002F093A">
              <w:t>Other health impairment</w:t>
            </w:r>
          </w:p>
        </w:tc>
        <w:tc>
          <w:tcPr>
            <w:tcW w:w="288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0DB6567B" w14:textId="77777777" w:rsidR="002F093A" w:rsidRPr="002F093A" w:rsidRDefault="002F093A" w:rsidP="002F093A">
            <w:pPr>
              <w:spacing w:before="240" w:after="160" w:line="259" w:lineRule="auto"/>
            </w:pPr>
            <w:r w:rsidRPr="002F093A">
              <w:t>76</w:t>
            </w:r>
          </w:p>
        </w:tc>
        <w:tc>
          <w:tcPr>
            <w:tcW w:w="3075"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272053B9" w14:textId="77777777" w:rsidR="002F093A" w:rsidRPr="002F093A" w:rsidRDefault="002F093A" w:rsidP="002F093A">
            <w:pPr>
              <w:spacing w:before="240" w:after="160" w:line="259" w:lineRule="auto"/>
            </w:pPr>
            <w:r w:rsidRPr="002F093A">
              <w:t>2%</w:t>
            </w:r>
          </w:p>
        </w:tc>
      </w:tr>
      <w:tr w:rsidR="002F093A" w:rsidRPr="002F093A" w14:paraId="2F87744F" w14:textId="77777777">
        <w:trPr>
          <w:trHeight w:val="300"/>
        </w:trPr>
        <w:tc>
          <w:tcPr>
            <w:tcW w:w="3405"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7F2CA836" w14:textId="77777777" w:rsidR="002F093A" w:rsidRPr="002F093A" w:rsidRDefault="002F093A" w:rsidP="002F093A">
            <w:pPr>
              <w:spacing w:before="240" w:after="160" w:line="259" w:lineRule="auto"/>
            </w:pPr>
            <w:r w:rsidRPr="002F093A">
              <w:t>Hearing impairment</w:t>
            </w:r>
          </w:p>
        </w:tc>
        <w:tc>
          <w:tcPr>
            <w:tcW w:w="288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6F3E22BD" w14:textId="77777777" w:rsidR="002F093A" w:rsidRPr="002F093A" w:rsidRDefault="002F093A" w:rsidP="002F093A">
            <w:pPr>
              <w:spacing w:before="240" w:after="160" w:line="259" w:lineRule="auto"/>
            </w:pPr>
            <w:r w:rsidRPr="002F093A">
              <w:t>523</w:t>
            </w:r>
          </w:p>
        </w:tc>
        <w:tc>
          <w:tcPr>
            <w:tcW w:w="3075"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3DC7A811" w14:textId="77777777" w:rsidR="002F093A" w:rsidRPr="002F093A" w:rsidRDefault="002F093A" w:rsidP="002F093A">
            <w:pPr>
              <w:spacing w:before="240" w:after="160" w:line="259" w:lineRule="auto"/>
            </w:pPr>
            <w:r w:rsidRPr="002F093A">
              <w:t>11%</w:t>
            </w:r>
          </w:p>
        </w:tc>
      </w:tr>
      <w:tr w:rsidR="002F093A" w:rsidRPr="002F093A" w14:paraId="3A7246E8" w14:textId="77777777">
        <w:trPr>
          <w:trHeight w:val="300"/>
        </w:trPr>
        <w:tc>
          <w:tcPr>
            <w:tcW w:w="3405"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7A85D642" w14:textId="77777777" w:rsidR="002F093A" w:rsidRPr="002F093A" w:rsidRDefault="002F093A" w:rsidP="002F093A">
            <w:pPr>
              <w:spacing w:before="240" w:after="160" w:line="259" w:lineRule="auto"/>
            </w:pPr>
            <w:r w:rsidRPr="002F093A">
              <w:t>Multiple disabilities</w:t>
            </w:r>
          </w:p>
        </w:tc>
        <w:tc>
          <w:tcPr>
            <w:tcW w:w="288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7B79A0D4" w14:textId="77777777" w:rsidR="002F093A" w:rsidRPr="002F093A" w:rsidRDefault="002F093A" w:rsidP="002F093A">
            <w:pPr>
              <w:spacing w:before="240" w:after="160" w:line="259" w:lineRule="auto"/>
            </w:pPr>
            <w:r w:rsidRPr="002F093A">
              <w:t>970</w:t>
            </w:r>
          </w:p>
        </w:tc>
        <w:tc>
          <w:tcPr>
            <w:tcW w:w="3075"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041BD2CA" w14:textId="77777777" w:rsidR="002F093A" w:rsidRPr="002F093A" w:rsidRDefault="002F093A" w:rsidP="002F093A">
            <w:pPr>
              <w:spacing w:before="240" w:after="160" w:line="259" w:lineRule="auto"/>
            </w:pPr>
            <w:r w:rsidRPr="002F093A">
              <w:t>21%</w:t>
            </w:r>
          </w:p>
        </w:tc>
      </w:tr>
      <w:tr w:rsidR="002F093A" w:rsidRPr="002F093A" w14:paraId="1FF0D63C" w14:textId="77777777">
        <w:trPr>
          <w:trHeight w:val="300"/>
        </w:trPr>
        <w:tc>
          <w:tcPr>
            <w:tcW w:w="3405"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4D16FC9C" w14:textId="77777777" w:rsidR="002F093A" w:rsidRPr="002F093A" w:rsidRDefault="002F093A" w:rsidP="002F093A">
            <w:pPr>
              <w:spacing w:before="240" w:after="160" w:line="259" w:lineRule="auto"/>
            </w:pPr>
            <w:r w:rsidRPr="002F093A">
              <w:t>Developmental delay</w:t>
            </w:r>
          </w:p>
        </w:tc>
        <w:tc>
          <w:tcPr>
            <w:tcW w:w="288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05E5CDB5" w14:textId="77777777" w:rsidR="002F093A" w:rsidRPr="002F093A" w:rsidRDefault="002F093A" w:rsidP="002F093A">
            <w:pPr>
              <w:spacing w:before="240" w:after="160" w:line="259" w:lineRule="auto"/>
            </w:pPr>
            <w:r w:rsidRPr="002F093A">
              <w:t>34</w:t>
            </w:r>
          </w:p>
        </w:tc>
        <w:tc>
          <w:tcPr>
            <w:tcW w:w="3075"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5C1154D8" w14:textId="77777777" w:rsidR="002F093A" w:rsidRPr="002F093A" w:rsidRDefault="002F093A" w:rsidP="002F093A">
            <w:pPr>
              <w:spacing w:before="240" w:after="160" w:line="259" w:lineRule="auto"/>
            </w:pPr>
            <w:r w:rsidRPr="002F093A">
              <w:t>1%</w:t>
            </w:r>
          </w:p>
        </w:tc>
      </w:tr>
      <w:tr w:rsidR="002F093A" w:rsidRPr="002F093A" w14:paraId="1E67C9BD" w14:textId="77777777">
        <w:trPr>
          <w:trHeight w:val="300"/>
        </w:trPr>
        <w:tc>
          <w:tcPr>
            <w:tcW w:w="3405"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7557879F" w14:textId="77777777" w:rsidR="002F093A" w:rsidRPr="002F093A" w:rsidRDefault="002F093A" w:rsidP="002F093A">
            <w:pPr>
              <w:spacing w:before="240" w:after="160" w:line="259" w:lineRule="auto"/>
            </w:pPr>
            <w:r w:rsidRPr="002F093A">
              <w:t>Orthopedic impairment</w:t>
            </w:r>
          </w:p>
        </w:tc>
        <w:tc>
          <w:tcPr>
            <w:tcW w:w="288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39FAD812" w14:textId="77777777" w:rsidR="002F093A" w:rsidRPr="002F093A" w:rsidRDefault="002F093A" w:rsidP="002F093A">
            <w:pPr>
              <w:spacing w:before="240" w:after="160" w:line="259" w:lineRule="auto"/>
            </w:pPr>
            <w:r w:rsidRPr="002F093A">
              <w:t>5</w:t>
            </w:r>
          </w:p>
        </w:tc>
        <w:tc>
          <w:tcPr>
            <w:tcW w:w="3075"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67400760" w14:textId="77777777" w:rsidR="002F093A" w:rsidRPr="002F093A" w:rsidRDefault="002F093A" w:rsidP="002F093A">
            <w:pPr>
              <w:spacing w:before="240" w:after="160" w:line="259" w:lineRule="auto"/>
            </w:pPr>
            <w:r w:rsidRPr="002F093A">
              <w:t>&gt;1%</w:t>
            </w:r>
          </w:p>
        </w:tc>
      </w:tr>
      <w:tr w:rsidR="002F093A" w:rsidRPr="002F093A" w14:paraId="61BFB310" w14:textId="77777777">
        <w:trPr>
          <w:trHeight w:val="300"/>
        </w:trPr>
        <w:tc>
          <w:tcPr>
            <w:tcW w:w="3405"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0EB325AA" w14:textId="77777777" w:rsidR="002F093A" w:rsidRPr="002F093A" w:rsidRDefault="002F093A" w:rsidP="002F093A">
            <w:pPr>
              <w:spacing w:before="240" w:after="160" w:line="259" w:lineRule="auto"/>
            </w:pPr>
            <w:r w:rsidRPr="002F093A">
              <w:t>Intellectual disability</w:t>
            </w:r>
          </w:p>
        </w:tc>
        <w:tc>
          <w:tcPr>
            <w:tcW w:w="288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09B8A19C" w14:textId="77777777" w:rsidR="002F093A" w:rsidRPr="002F093A" w:rsidRDefault="002F093A" w:rsidP="002F093A">
            <w:pPr>
              <w:spacing w:before="240" w:after="160" w:line="259" w:lineRule="auto"/>
            </w:pPr>
            <w:r w:rsidRPr="002F093A">
              <w:t>14</w:t>
            </w:r>
          </w:p>
        </w:tc>
        <w:tc>
          <w:tcPr>
            <w:tcW w:w="3075"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0B1C8FA7" w14:textId="77777777" w:rsidR="002F093A" w:rsidRPr="002F093A" w:rsidRDefault="002F093A" w:rsidP="002F093A">
            <w:pPr>
              <w:spacing w:before="240" w:after="160" w:line="259" w:lineRule="auto"/>
            </w:pPr>
            <w:r w:rsidRPr="002F093A">
              <w:t>&gt;1%</w:t>
            </w:r>
          </w:p>
        </w:tc>
      </w:tr>
      <w:tr w:rsidR="002F093A" w:rsidRPr="002F093A" w14:paraId="473D030E" w14:textId="77777777">
        <w:trPr>
          <w:trHeight w:val="300"/>
        </w:trPr>
        <w:tc>
          <w:tcPr>
            <w:tcW w:w="3405"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12454BE6" w14:textId="77777777" w:rsidR="002F093A" w:rsidRPr="002F093A" w:rsidRDefault="002F093A" w:rsidP="002F093A">
            <w:pPr>
              <w:spacing w:before="240" w:after="160" w:line="259" w:lineRule="auto"/>
            </w:pPr>
            <w:r w:rsidRPr="002F093A">
              <w:t>Emotional disturbance</w:t>
            </w:r>
          </w:p>
        </w:tc>
        <w:tc>
          <w:tcPr>
            <w:tcW w:w="288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077D7D4A" w14:textId="77777777" w:rsidR="002F093A" w:rsidRPr="002F093A" w:rsidRDefault="002F093A" w:rsidP="002F093A">
            <w:pPr>
              <w:spacing w:before="240" w:after="160" w:line="259" w:lineRule="auto"/>
            </w:pPr>
            <w:r w:rsidRPr="002F093A">
              <w:t>77</w:t>
            </w:r>
          </w:p>
        </w:tc>
        <w:tc>
          <w:tcPr>
            <w:tcW w:w="3075"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743C4557" w14:textId="77777777" w:rsidR="002F093A" w:rsidRPr="002F093A" w:rsidRDefault="002F093A" w:rsidP="002F093A">
            <w:pPr>
              <w:spacing w:before="240" w:after="160" w:line="259" w:lineRule="auto"/>
            </w:pPr>
            <w:r w:rsidRPr="002F093A">
              <w:t>2%</w:t>
            </w:r>
          </w:p>
        </w:tc>
      </w:tr>
      <w:tr w:rsidR="002F093A" w:rsidRPr="002F093A" w14:paraId="59CE6B20" w14:textId="77777777">
        <w:trPr>
          <w:trHeight w:val="300"/>
        </w:trPr>
        <w:tc>
          <w:tcPr>
            <w:tcW w:w="3405"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0AAB1205" w14:textId="77777777" w:rsidR="002F093A" w:rsidRPr="002F093A" w:rsidRDefault="002F093A" w:rsidP="002F093A">
            <w:pPr>
              <w:spacing w:before="240" w:after="160" w:line="259" w:lineRule="auto"/>
            </w:pPr>
            <w:r w:rsidRPr="002F093A">
              <w:t>Deaf-blindness</w:t>
            </w:r>
          </w:p>
        </w:tc>
        <w:tc>
          <w:tcPr>
            <w:tcW w:w="288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5FDF0CCD" w14:textId="77777777" w:rsidR="002F093A" w:rsidRPr="002F093A" w:rsidRDefault="002F093A" w:rsidP="002F093A">
            <w:pPr>
              <w:spacing w:before="240" w:after="160" w:line="259" w:lineRule="auto"/>
            </w:pPr>
            <w:r w:rsidRPr="002F093A">
              <w:t>457</w:t>
            </w:r>
          </w:p>
        </w:tc>
        <w:tc>
          <w:tcPr>
            <w:tcW w:w="3075"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0AFAFD27" w14:textId="77777777" w:rsidR="002F093A" w:rsidRPr="002F093A" w:rsidRDefault="002F093A" w:rsidP="002F093A">
            <w:pPr>
              <w:spacing w:before="240" w:after="160" w:line="259" w:lineRule="auto"/>
            </w:pPr>
            <w:r w:rsidRPr="002F093A">
              <w:t>10%</w:t>
            </w:r>
          </w:p>
        </w:tc>
      </w:tr>
      <w:tr w:rsidR="002F093A" w:rsidRPr="002F093A" w14:paraId="1825148C" w14:textId="77777777">
        <w:trPr>
          <w:trHeight w:val="300"/>
        </w:trPr>
        <w:tc>
          <w:tcPr>
            <w:tcW w:w="3405"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5EF0A009" w14:textId="77777777" w:rsidR="002F093A" w:rsidRPr="002F093A" w:rsidRDefault="002F093A" w:rsidP="002F093A">
            <w:pPr>
              <w:spacing w:before="240" w:after="160" w:line="259" w:lineRule="auto"/>
            </w:pPr>
            <w:r w:rsidRPr="002F093A">
              <w:t>Traumatic brain injury</w:t>
            </w:r>
          </w:p>
        </w:tc>
        <w:tc>
          <w:tcPr>
            <w:tcW w:w="288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50386B4F" w14:textId="77777777" w:rsidR="002F093A" w:rsidRPr="002F093A" w:rsidRDefault="002F093A" w:rsidP="002F093A">
            <w:pPr>
              <w:spacing w:before="240" w:after="160" w:line="259" w:lineRule="auto"/>
            </w:pPr>
            <w:r w:rsidRPr="002F093A">
              <w:t>321</w:t>
            </w:r>
          </w:p>
        </w:tc>
        <w:tc>
          <w:tcPr>
            <w:tcW w:w="3075"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1F79A113" w14:textId="77777777" w:rsidR="002F093A" w:rsidRPr="002F093A" w:rsidRDefault="002F093A" w:rsidP="002F093A">
            <w:pPr>
              <w:spacing w:before="240" w:after="160" w:line="259" w:lineRule="auto"/>
            </w:pPr>
            <w:r w:rsidRPr="002F093A">
              <w:t>7%</w:t>
            </w:r>
          </w:p>
        </w:tc>
      </w:tr>
      <w:tr w:rsidR="002F093A" w:rsidRPr="002F093A" w14:paraId="0D9457DF" w14:textId="77777777">
        <w:trPr>
          <w:trHeight w:val="300"/>
        </w:trPr>
        <w:tc>
          <w:tcPr>
            <w:tcW w:w="3405"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6191ECA4" w14:textId="77777777" w:rsidR="002F093A" w:rsidRPr="002F093A" w:rsidRDefault="002F093A" w:rsidP="002F093A">
            <w:pPr>
              <w:spacing w:before="240" w:after="160" w:line="259" w:lineRule="auto"/>
            </w:pPr>
            <w:r w:rsidRPr="002F093A">
              <w:t>Total</w:t>
            </w:r>
          </w:p>
        </w:tc>
        <w:tc>
          <w:tcPr>
            <w:tcW w:w="288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363028BE" w14:textId="77777777" w:rsidR="002F093A" w:rsidRPr="002F093A" w:rsidRDefault="002F093A" w:rsidP="002F093A">
            <w:pPr>
              <w:spacing w:before="240" w:after="160" w:line="259" w:lineRule="auto"/>
            </w:pPr>
            <w:r w:rsidRPr="002F093A">
              <w:t>4,643</w:t>
            </w:r>
          </w:p>
        </w:tc>
        <w:tc>
          <w:tcPr>
            <w:tcW w:w="3075"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7097E0B4" w14:textId="77777777" w:rsidR="002F093A" w:rsidRPr="002F093A" w:rsidRDefault="002F093A" w:rsidP="002F093A">
            <w:pPr>
              <w:spacing w:before="240" w:after="160" w:line="259" w:lineRule="auto"/>
            </w:pPr>
            <w:r w:rsidRPr="002F093A">
              <w:t>100%</w:t>
            </w:r>
          </w:p>
        </w:tc>
      </w:tr>
    </w:tbl>
    <w:p w14:paraId="0EFBD0DE" w14:textId="77777777" w:rsidR="002F093A" w:rsidRPr="002F093A" w:rsidRDefault="002F093A" w:rsidP="002F093A">
      <w:pPr>
        <w:spacing w:before="240"/>
        <w:rPr>
          <w:b/>
          <w:bCs/>
        </w:rPr>
      </w:pPr>
      <w:r w:rsidRPr="002F093A">
        <w:rPr>
          <w:b/>
          <w:bCs/>
        </w:rPr>
        <w:t>Main Results</w:t>
      </w:r>
    </w:p>
    <w:p w14:paraId="6D8899BB" w14:textId="77777777" w:rsidR="002F093A" w:rsidRPr="002F093A" w:rsidRDefault="002F093A" w:rsidP="002F093A">
      <w:pPr>
        <w:spacing w:before="240"/>
      </w:pPr>
      <w:r w:rsidRPr="002F093A">
        <w:t>The new workbooks made by Copilot and ChatGPT are much easier to use than the original version. The workbooks had better structure and clearer tables. The output files were tested against the Accessibility Maturity Roadmap’s Appendix D: Checklist for Data Use and Analysis.</w:t>
      </w:r>
    </w:p>
    <w:p w14:paraId="2C7E86E8" w14:textId="77777777" w:rsidR="002F093A" w:rsidRPr="002F093A" w:rsidRDefault="002F093A" w:rsidP="002F093A">
      <w:pPr>
        <w:spacing w:before="240"/>
      </w:pPr>
      <w:r w:rsidRPr="002F093A">
        <w:t>In Appendix D, some items were rated Level 3. This means the work is partly done but still needs more checks. For example, the file is built to work better with screen readers, but it still needs live screen reader testing.</w:t>
      </w:r>
    </w:p>
    <w:p w14:paraId="0D0A4262" w14:textId="77777777" w:rsidR="002F093A" w:rsidRPr="002F093A" w:rsidRDefault="002F093A" w:rsidP="002F093A">
      <w:pPr>
        <w:spacing w:before="240"/>
      </w:pPr>
      <w:r w:rsidRPr="002F093A">
        <w:t>Many items were marked N/A. N/A means the item was not part of this file check. Many Appendix D items are about agency rules, websites, training, or feedback systems.</w:t>
      </w:r>
    </w:p>
    <w:p w14:paraId="5DA163BF" w14:textId="77777777" w:rsidR="002F093A" w:rsidRPr="002F093A" w:rsidRDefault="002F093A" w:rsidP="002F093A">
      <w:pPr>
        <w:spacing w:before="240"/>
        <w:rPr>
          <w:b/>
          <w:bCs/>
        </w:rPr>
      </w:pPr>
      <w:r w:rsidRPr="002F093A">
        <w:rPr>
          <w:b/>
          <w:bCs/>
        </w:rPr>
        <w:t>Level Definitions Used in the Roadmap</w:t>
      </w:r>
    </w:p>
    <w:tbl>
      <w:tblPr>
        <w:tblStyle w:val="TableGrid"/>
        <w:tblW w:w="0" w:type="auto"/>
        <w:tblLook w:val="0620" w:firstRow="1" w:lastRow="0" w:firstColumn="0" w:lastColumn="0" w:noHBand="1" w:noVBand="1"/>
      </w:tblPr>
      <w:tblGrid>
        <w:gridCol w:w="1438"/>
        <w:gridCol w:w="7902"/>
      </w:tblGrid>
      <w:tr w:rsidR="002F093A" w:rsidRPr="002F093A" w14:paraId="080F8F0A" w14:textId="77777777">
        <w:trPr>
          <w:trHeight w:val="300"/>
        </w:trPr>
        <w:tc>
          <w:tcPr>
            <w:tcW w:w="144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137C6E6E" w14:textId="77777777" w:rsidR="002F093A" w:rsidRPr="002F093A" w:rsidRDefault="002F093A" w:rsidP="002F093A">
            <w:pPr>
              <w:spacing w:before="240" w:after="160" w:line="259" w:lineRule="auto"/>
              <w:rPr>
                <w:b/>
                <w:bCs/>
              </w:rPr>
            </w:pPr>
            <w:r w:rsidRPr="002F093A">
              <w:rPr>
                <w:b/>
                <w:bCs/>
              </w:rPr>
              <w:t>Level</w:t>
            </w:r>
          </w:p>
        </w:tc>
        <w:tc>
          <w:tcPr>
            <w:tcW w:w="792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27A535D9" w14:textId="77777777" w:rsidR="002F093A" w:rsidRPr="002F093A" w:rsidRDefault="002F093A" w:rsidP="002F093A">
            <w:pPr>
              <w:spacing w:before="240" w:after="160" w:line="259" w:lineRule="auto"/>
              <w:rPr>
                <w:b/>
                <w:bCs/>
              </w:rPr>
            </w:pPr>
            <w:r w:rsidRPr="002F093A">
              <w:rPr>
                <w:b/>
                <w:bCs/>
              </w:rPr>
              <w:t>Plain Language Meaning</w:t>
            </w:r>
          </w:p>
        </w:tc>
      </w:tr>
      <w:tr w:rsidR="002F093A" w:rsidRPr="002F093A" w14:paraId="01D02CF3" w14:textId="77777777">
        <w:trPr>
          <w:trHeight w:val="300"/>
        </w:trPr>
        <w:tc>
          <w:tcPr>
            <w:tcW w:w="144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57EF37DE" w14:textId="77777777" w:rsidR="002F093A" w:rsidRPr="002F093A" w:rsidRDefault="002F093A" w:rsidP="002F093A">
            <w:pPr>
              <w:spacing w:before="240" w:after="160" w:line="259" w:lineRule="auto"/>
            </w:pPr>
            <w:r w:rsidRPr="002F093A">
              <w:t>Level 1</w:t>
            </w:r>
          </w:p>
        </w:tc>
        <w:tc>
          <w:tcPr>
            <w:tcW w:w="792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0F3F1332" w14:textId="77777777" w:rsidR="002F093A" w:rsidRPr="002F093A" w:rsidRDefault="002F093A" w:rsidP="002F093A">
            <w:pPr>
              <w:spacing w:before="240" w:after="160" w:line="259" w:lineRule="auto"/>
            </w:pPr>
            <w:r w:rsidRPr="002F093A">
              <w:t>No planning has started.</w:t>
            </w:r>
          </w:p>
        </w:tc>
      </w:tr>
      <w:tr w:rsidR="002F093A" w:rsidRPr="002F093A" w14:paraId="6F72D4C1" w14:textId="77777777">
        <w:trPr>
          <w:trHeight w:val="300"/>
        </w:trPr>
        <w:tc>
          <w:tcPr>
            <w:tcW w:w="144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2A591A34" w14:textId="77777777" w:rsidR="002F093A" w:rsidRPr="002F093A" w:rsidRDefault="002F093A" w:rsidP="002F093A">
            <w:pPr>
              <w:spacing w:before="240" w:after="160" w:line="259" w:lineRule="auto"/>
            </w:pPr>
            <w:r w:rsidRPr="002F093A">
              <w:t>Level 2</w:t>
            </w:r>
          </w:p>
        </w:tc>
        <w:tc>
          <w:tcPr>
            <w:tcW w:w="792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374F1203" w14:textId="77777777" w:rsidR="002F093A" w:rsidRPr="002F093A" w:rsidRDefault="002F093A" w:rsidP="002F093A">
            <w:pPr>
              <w:spacing w:before="240" w:after="160" w:line="259" w:lineRule="auto"/>
            </w:pPr>
            <w:r w:rsidRPr="002F093A">
              <w:t>Planning has started.</w:t>
            </w:r>
          </w:p>
        </w:tc>
      </w:tr>
      <w:tr w:rsidR="002F093A" w:rsidRPr="002F093A" w14:paraId="29DD283E" w14:textId="77777777">
        <w:trPr>
          <w:trHeight w:val="300"/>
        </w:trPr>
        <w:tc>
          <w:tcPr>
            <w:tcW w:w="144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2358DDE3" w14:textId="77777777" w:rsidR="002F093A" w:rsidRPr="002F093A" w:rsidRDefault="002F093A" w:rsidP="002F093A">
            <w:pPr>
              <w:spacing w:before="240" w:after="160" w:line="259" w:lineRule="auto"/>
            </w:pPr>
            <w:r w:rsidRPr="002F093A">
              <w:t>Level 3</w:t>
            </w:r>
          </w:p>
        </w:tc>
        <w:tc>
          <w:tcPr>
            <w:tcW w:w="792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234504FD" w14:textId="77777777" w:rsidR="002F093A" w:rsidRPr="002F093A" w:rsidRDefault="002F093A" w:rsidP="002F093A">
            <w:pPr>
              <w:spacing w:before="240" w:after="160" w:line="259" w:lineRule="auto"/>
            </w:pPr>
            <w:r w:rsidRPr="002F093A">
              <w:t>The work is partly in place.</w:t>
            </w:r>
          </w:p>
        </w:tc>
      </w:tr>
      <w:tr w:rsidR="002F093A" w:rsidRPr="002F093A" w14:paraId="43987861" w14:textId="77777777">
        <w:trPr>
          <w:trHeight w:val="300"/>
        </w:trPr>
        <w:tc>
          <w:tcPr>
            <w:tcW w:w="144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245D8D32" w14:textId="77777777" w:rsidR="002F093A" w:rsidRPr="002F093A" w:rsidRDefault="002F093A" w:rsidP="002F093A">
            <w:pPr>
              <w:spacing w:before="240" w:after="160" w:line="259" w:lineRule="auto"/>
            </w:pPr>
            <w:r w:rsidRPr="002F093A">
              <w:t>Level 4</w:t>
            </w:r>
          </w:p>
        </w:tc>
        <w:tc>
          <w:tcPr>
            <w:tcW w:w="792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33FE7342" w14:textId="77777777" w:rsidR="002F093A" w:rsidRPr="002F093A" w:rsidRDefault="002F093A" w:rsidP="002F093A">
            <w:pPr>
              <w:spacing w:before="240" w:after="160" w:line="259" w:lineRule="auto"/>
            </w:pPr>
            <w:r w:rsidRPr="002F093A">
              <w:t>The work is fully in place.</w:t>
            </w:r>
          </w:p>
        </w:tc>
      </w:tr>
      <w:tr w:rsidR="002F093A" w:rsidRPr="002F093A" w14:paraId="70B21A05" w14:textId="77777777">
        <w:trPr>
          <w:trHeight w:val="300"/>
        </w:trPr>
        <w:tc>
          <w:tcPr>
            <w:tcW w:w="144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4B4EED11" w14:textId="77777777" w:rsidR="002F093A" w:rsidRPr="002F093A" w:rsidRDefault="002F093A" w:rsidP="002F093A">
            <w:pPr>
              <w:spacing w:before="240" w:after="160" w:line="259" w:lineRule="auto"/>
            </w:pPr>
            <w:r w:rsidRPr="002F093A">
              <w:t>N/A</w:t>
            </w:r>
          </w:p>
        </w:tc>
        <w:tc>
          <w:tcPr>
            <w:tcW w:w="792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2DE9781F" w14:textId="77777777" w:rsidR="002F093A" w:rsidRPr="002F093A" w:rsidRDefault="002F093A" w:rsidP="002F093A">
            <w:pPr>
              <w:spacing w:before="240" w:after="160" w:line="259" w:lineRule="auto"/>
            </w:pPr>
            <w:r w:rsidRPr="002F093A">
              <w:t>This item did not apply to this one workbook check.</w:t>
            </w:r>
          </w:p>
        </w:tc>
      </w:tr>
    </w:tbl>
    <w:p w14:paraId="7B9D2D12" w14:textId="77777777" w:rsidR="002F093A" w:rsidRPr="002F093A" w:rsidRDefault="002F093A" w:rsidP="002F093A">
      <w:pPr>
        <w:spacing w:before="240"/>
        <w:rPr>
          <w:b/>
          <w:bCs/>
        </w:rPr>
      </w:pPr>
      <w:r w:rsidRPr="002F093A">
        <w:rPr>
          <w:b/>
          <w:bCs/>
        </w:rPr>
        <w:t>What We Learned</w:t>
      </w:r>
    </w:p>
    <w:p w14:paraId="57D70419" w14:textId="77777777" w:rsidR="002F093A" w:rsidRPr="002F093A" w:rsidRDefault="002F093A" w:rsidP="00CC3C03">
      <w:pPr>
        <w:numPr>
          <w:ilvl w:val="0"/>
          <w:numId w:val="55"/>
        </w:numPr>
        <w:spacing w:after="0"/>
      </w:pPr>
      <w:r w:rsidRPr="002F093A">
        <w:t>Accessibility should start early.</w:t>
      </w:r>
    </w:p>
    <w:p w14:paraId="6EC516F5" w14:textId="77777777" w:rsidR="002F093A" w:rsidRPr="002F093A" w:rsidRDefault="002F093A" w:rsidP="00CC3C03">
      <w:pPr>
        <w:numPr>
          <w:ilvl w:val="0"/>
          <w:numId w:val="55"/>
        </w:numPr>
        <w:spacing w:after="0"/>
      </w:pPr>
      <w:r w:rsidRPr="002F093A">
        <w:t>It is better to build files accessibly from the start. Fixing files later takes more time.</w:t>
      </w:r>
    </w:p>
    <w:p w14:paraId="1A0EBA14" w14:textId="77777777" w:rsidR="002F093A" w:rsidRPr="002F093A" w:rsidRDefault="002F093A" w:rsidP="00CC3C03">
      <w:pPr>
        <w:numPr>
          <w:ilvl w:val="0"/>
          <w:numId w:val="55"/>
        </w:numPr>
        <w:spacing w:after="0"/>
      </w:pPr>
      <w:r w:rsidRPr="002F093A">
        <w:t>Accessible spreadsheets help everyone.</w:t>
      </w:r>
    </w:p>
    <w:p w14:paraId="42055B85" w14:textId="77777777" w:rsidR="002F093A" w:rsidRPr="002F093A" w:rsidRDefault="002F093A" w:rsidP="00CC3C03">
      <w:pPr>
        <w:numPr>
          <w:ilvl w:val="0"/>
          <w:numId w:val="55"/>
        </w:numPr>
        <w:spacing w:after="0"/>
      </w:pPr>
      <w:r w:rsidRPr="002F093A">
        <w:t>Clear tabs, clear tables, and clear labels help screen reader users. They also help staff and the public.</w:t>
      </w:r>
    </w:p>
    <w:p w14:paraId="6294D761" w14:textId="77777777" w:rsidR="002F093A" w:rsidRPr="002F093A" w:rsidRDefault="002F093A" w:rsidP="00CC3C03">
      <w:pPr>
        <w:numPr>
          <w:ilvl w:val="0"/>
          <w:numId w:val="55"/>
        </w:numPr>
        <w:spacing w:after="0"/>
      </w:pPr>
      <w:r w:rsidRPr="002F093A">
        <w:t>AI can help when it has clear rules.</w:t>
      </w:r>
    </w:p>
    <w:p w14:paraId="03178AD2" w14:textId="77777777" w:rsidR="002F093A" w:rsidRPr="002F093A" w:rsidRDefault="002F093A" w:rsidP="00CC3C03">
      <w:pPr>
        <w:numPr>
          <w:ilvl w:val="0"/>
          <w:numId w:val="55"/>
        </w:numPr>
        <w:spacing w:after="0"/>
      </w:pPr>
      <w:r w:rsidRPr="002F093A">
        <w:t>AI worked better because the team gave it the Roadmap and the Excel guide first.</w:t>
      </w:r>
    </w:p>
    <w:p w14:paraId="393540F4" w14:textId="77777777" w:rsidR="002F093A" w:rsidRPr="002F093A" w:rsidRDefault="002F093A" w:rsidP="00CC3C03">
      <w:pPr>
        <w:numPr>
          <w:ilvl w:val="0"/>
          <w:numId w:val="55"/>
        </w:numPr>
        <w:spacing w:after="0"/>
      </w:pPr>
      <w:r w:rsidRPr="002F093A">
        <w:t>People still need to check the work.</w:t>
      </w:r>
    </w:p>
    <w:p w14:paraId="4B099FFE" w14:textId="77777777" w:rsidR="002F093A" w:rsidRPr="002F093A" w:rsidRDefault="002F093A" w:rsidP="00CC3C03">
      <w:pPr>
        <w:numPr>
          <w:ilvl w:val="0"/>
          <w:numId w:val="55"/>
        </w:numPr>
        <w:spacing w:after="0"/>
      </w:pPr>
      <w:r w:rsidRPr="002F093A">
        <w:t>AI can make mistakes. People must check the data, the Excel file, and the user experience.</w:t>
      </w:r>
    </w:p>
    <w:p w14:paraId="4B4BAB77" w14:textId="77777777" w:rsidR="002F093A" w:rsidRPr="002F093A" w:rsidRDefault="002F093A" w:rsidP="002F093A">
      <w:pPr>
        <w:spacing w:before="240"/>
        <w:rPr>
          <w:b/>
          <w:bCs/>
        </w:rPr>
      </w:pPr>
      <w:r w:rsidRPr="002F093A">
        <w:rPr>
          <w:b/>
          <w:bCs/>
        </w:rPr>
        <w:t>Next Steps for States</w:t>
      </w:r>
    </w:p>
    <w:p w14:paraId="30FDC60E" w14:textId="77777777" w:rsidR="002F093A" w:rsidRPr="002F093A" w:rsidRDefault="002F093A" w:rsidP="002F093A">
      <w:pPr>
        <w:spacing w:before="240"/>
      </w:pPr>
      <w:r w:rsidRPr="002F093A">
        <w:t>These steps can help any state that shares IDEA data in Excel:</w:t>
      </w:r>
    </w:p>
    <w:p w14:paraId="12A3C80D" w14:textId="77777777" w:rsidR="002F093A" w:rsidRPr="002F093A" w:rsidRDefault="002F093A" w:rsidP="00EC1FF0">
      <w:pPr>
        <w:numPr>
          <w:ilvl w:val="0"/>
          <w:numId w:val="55"/>
        </w:numPr>
        <w:spacing w:after="0"/>
      </w:pPr>
      <w:r w:rsidRPr="002F093A">
        <w:t>Check the data. Make sure all numbers, labels, totals, and * symbols are correct.</w:t>
      </w:r>
    </w:p>
    <w:p w14:paraId="303E60B5" w14:textId="77777777" w:rsidR="002F093A" w:rsidRPr="002F093A" w:rsidRDefault="002F093A" w:rsidP="00EC1FF0">
      <w:pPr>
        <w:numPr>
          <w:ilvl w:val="0"/>
          <w:numId w:val="55"/>
        </w:numPr>
        <w:spacing w:after="0"/>
      </w:pPr>
      <w:r w:rsidRPr="002F093A">
        <w:t>Run Microsoft Excel Accessibility Checker.</w:t>
      </w:r>
    </w:p>
    <w:p w14:paraId="6410CC41" w14:textId="77777777" w:rsidR="002F093A" w:rsidRPr="002F093A" w:rsidRDefault="002F093A" w:rsidP="00EC1FF0">
      <w:pPr>
        <w:numPr>
          <w:ilvl w:val="0"/>
          <w:numId w:val="55"/>
        </w:numPr>
        <w:spacing w:after="0"/>
      </w:pPr>
      <w:r w:rsidRPr="002F093A">
        <w:t>Test the file with a screen reader, such as NVDA or JAWS.</w:t>
      </w:r>
    </w:p>
    <w:p w14:paraId="7378C4E8" w14:textId="77777777" w:rsidR="002F093A" w:rsidRPr="002F093A" w:rsidRDefault="002F093A" w:rsidP="00EC1FF0">
      <w:pPr>
        <w:numPr>
          <w:ilvl w:val="0"/>
          <w:numId w:val="55"/>
        </w:numPr>
        <w:spacing w:after="0"/>
      </w:pPr>
      <w:r w:rsidRPr="002F093A">
        <w:t>Ask a person with a disability to review the file when possible.</w:t>
      </w:r>
    </w:p>
    <w:p w14:paraId="7B26FCAD" w14:textId="77777777" w:rsidR="002F093A" w:rsidRPr="002F093A" w:rsidRDefault="002F093A" w:rsidP="00EC1FF0">
      <w:pPr>
        <w:numPr>
          <w:ilvl w:val="0"/>
          <w:numId w:val="55"/>
        </w:numPr>
        <w:spacing w:after="0"/>
      </w:pPr>
      <w:r w:rsidRPr="002F093A">
        <w:t>Use this guide as a model for future IDEA Excel files.</w:t>
      </w:r>
    </w:p>
    <w:p w14:paraId="21B8778E" w14:textId="77777777" w:rsidR="002F093A" w:rsidRPr="002F093A" w:rsidRDefault="002F093A" w:rsidP="00EC1FF0">
      <w:pPr>
        <w:numPr>
          <w:ilvl w:val="0"/>
          <w:numId w:val="55"/>
        </w:numPr>
        <w:spacing w:after="0"/>
      </w:pPr>
      <w:r w:rsidRPr="002F093A">
        <w:t>Write simple steps for staff to follow when they make Excel files.</w:t>
      </w:r>
    </w:p>
    <w:p w14:paraId="3CCF3C0E" w14:textId="77777777" w:rsidR="002F093A" w:rsidRPr="002F093A" w:rsidRDefault="002F093A" w:rsidP="00EC1FF0">
      <w:pPr>
        <w:numPr>
          <w:ilvl w:val="0"/>
          <w:numId w:val="55"/>
        </w:numPr>
        <w:spacing w:after="0"/>
      </w:pPr>
      <w:r w:rsidRPr="002F093A">
        <w:t>Train staff on accessible Excel rules.</w:t>
      </w:r>
    </w:p>
    <w:p w14:paraId="753FCB23" w14:textId="77777777" w:rsidR="002F093A" w:rsidRPr="002F093A" w:rsidRDefault="002F093A" w:rsidP="00EC1FF0">
      <w:pPr>
        <w:numPr>
          <w:ilvl w:val="0"/>
          <w:numId w:val="55"/>
        </w:numPr>
        <w:spacing w:after="0"/>
      </w:pPr>
      <w:r w:rsidRPr="002F093A">
        <w:t>Add this work to agency rules, review steps, and long-term plans.</w:t>
      </w:r>
    </w:p>
    <w:p w14:paraId="2B60E6B1" w14:textId="77777777" w:rsidR="002F093A" w:rsidRPr="002F093A" w:rsidRDefault="002F093A" w:rsidP="002F093A">
      <w:pPr>
        <w:spacing w:before="240"/>
        <w:rPr>
          <w:b/>
          <w:bCs/>
        </w:rPr>
      </w:pPr>
      <w:r w:rsidRPr="002F093A">
        <w:rPr>
          <w:b/>
          <w:bCs/>
        </w:rPr>
        <w:t>Word List</w:t>
      </w:r>
    </w:p>
    <w:tbl>
      <w:tblPr>
        <w:tblStyle w:val="TableGrid"/>
        <w:tblW w:w="0" w:type="auto"/>
        <w:tblLook w:val="0620" w:firstRow="1" w:lastRow="0" w:firstColumn="0" w:lastColumn="0" w:noHBand="1" w:noVBand="1"/>
      </w:tblPr>
      <w:tblGrid>
        <w:gridCol w:w="2128"/>
        <w:gridCol w:w="7212"/>
      </w:tblGrid>
      <w:tr w:rsidR="002F093A" w:rsidRPr="002F093A" w14:paraId="32001439" w14:textId="77777777">
        <w:trPr>
          <w:trHeight w:val="300"/>
        </w:trPr>
        <w:tc>
          <w:tcPr>
            <w:tcW w:w="213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3F7EDA36" w14:textId="77777777" w:rsidR="002F093A" w:rsidRPr="002F093A" w:rsidRDefault="002F093A" w:rsidP="002F093A">
            <w:pPr>
              <w:spacing w:before="240" w:after="160" w:line="259" w:lineRule="auto"/>
              <w:rPr>
                <w:b/>
                <w:bCs/>
              </w:rPr>
            </w:pPr>
            <w:r w:rsidRPr="002F093A">
              <w:rPr>
                <w:b/>
                <w:bCs/>
              </w:rPr>
              <w:t>Term</w:t>
            </w:r>
          </w:p>
        </w:tc>
        <w:tc>
          <w:tcPr>
            <w:tcW w:w="723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00860F28" w14:textId="77777777" w:rsidR="002F093A" w:rsidRPr="002F093A" w:rsidRDefault="002F093A" w:rsidP="002F093A">
            <w:pPr>
              <w:spacing w:before="240" w:after="160" w:line="259" w:lineRule="auto"/>
              <w:rPr>
                <w:b/>
                <w:bCs/>
              </w:rPr>
            </w:pPr>
            <w:r w:rsidRPr="002F093A">
              <w:rPr>
                <w:b/>
                <w:bCs/>
              </w:rPr>
              <w:t>Meaning</w:t>
            </w:r>
          </w:p>
        </w:tc>
      </w:tr>
      <w:tr w:rsidR="002F093A" w:rsidRPr="002F093A" w14:paraId="24B09368" w14:textId="77777777">
        <w:trPr>
          <w:trHeight w:val="300"/>
        </w:trPr>
        <w:tc>
          <w:tcPr>
            <w:tcW w:w="213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4814AC5E" w14:textId="77777777" w:rsidR="002F093A" w:rsidRPr="002F093A" w:rsidRDefault="002F093A" w:rsidP="002F093A">
            <w:pPr>
              <w:spacing w:before="240" w:after="160" w:line="259" w:lineRule="auto"/>
            </w:pPr>
            <w:r w:rsidRPr="002F093A">
              <w:t>Accessible</w:t>
            </w:r>
          </w:p>
        </w:tc>
        <w:tc>
          <w:tcPr>
            <w:tcW w:w="723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5C257970" w14:textId="77777777" w:rsidR="002F093A" w:rsidRPr="002F093A" w:rsidRDefault="002F093A" w:rsidP="002F093A">
            <w:pPr>
              <w:spacing w:before="240" w:after="160" w:line="259" w:lineRule="auto"/>
            </w:pPr>
            <w:r w:rsidRPr="002F093A">
              <w:t>Easy for people with disabilities to use.</w:t>
            </w:r>
          </w:p>
        </w:tc>
      </w:tr>
      <w:tr w:rsidR="002F093A" w:rsidRPr="002F093A" w14:paraId="06E16E17" w14:textId="77777777">
        <w:trPr>
          <w:trHeight w:val="300"/>
        </w:trPr>
        <w:tc>
          <w:tcPr>
            <w:tcW w:w="213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2513CED4" w14:textId="77777777" w:rsidR="002F093A" w:rsidRPr="002F093A" w:rsidRDefault="002F093A" w:rsidP="002F093A">
            <w:pPr>
              <w:spacing w:before="240" w:after="160" w:line="259" w:lineRule="auto"/>
            </w:pPr>
            <w:r w:rsidRPr="002F093A">
              <w:t>Accessibility barrier</w:t>
            </w:r>
          </w:p>
        </w:tc>
        <w:tc>
          <w:tcPr>
            <w:tcW w:w="723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03F270E3" w14:textId="77777777" w:rsidR="002F093A" w:rsidRPr="002F093A" w:rsidRDefault="002F093A" w:rsidP="002F093A">
            <w:pPr>
              <w:spacing w:before="240" w:after="160" w:line="259" w:lineRule="auto"/>
            </w:pPr>
            <w:r w:rsidRPr="002F093A">
              <w:t>Something that makes content hard or impossible to use.</w:t>
            </w:r>
          </w:p>
        </w:tc>
      </w:tr>
      <w:tr w:rsidR="002F093A" w:rsidRPr="002F093A" w14:paraId="17DD3BF0" w14:textId="77777777">
        <w:trPr>
          <w:trHeight w:val="300"/>
        </w:trPr>
        <w:tc>
          <w:tcPr>
            <w:tcW w:w="213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11490F9F" w14:textId="77777777" w:rsidR="002F093A" w:rsidRPr="002F093A" w:rsidRDefault="002F093A" w:rsidP="002F093A">
            <w:pPr>
              <w:spacing w:before="240" w:after="160" w:line="259" w:lineRule="auto"/>
            </w:pPr>
            <w:r w:rsidRPr="002F093A">
              <w:t>AI</w:t>
            </w:r>
          </w:p>
        </w:tc>
        <w:tc>
          <w:tcPr>
            <w:tcW w:w="723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3AE90122" w14:textId="77777777" w:rsidR="002F093A" w:rsidRPr="002F093A" w:rsidRDefault="002F093A" w:rsidP="002F093A">
            <w:pPr>
              <w:spacing w:before="240" w:after="160" w:line="259" w:lineRule="auto"/>
            </w:pPr>
            <w:r w:rsidRPr="002F093A">
              <w:t>A computer tool that can help with tasks, such as writing or organizing data.</w:t>
            </w:r>
          </w:p>
        </w:tc>
      </w:tr>
      <w:tr w:rsidR="002F093A" w:rsidRPr="002F093A" w14:paraId="75248B71" w14:textId="77777777">
        <w:trPr>
          <w:trHeight w:val="300"/>
        </w:trPr>
        <w:tc>
          <w:tcPr>
            <w:tcW w:w="213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1D511DB6" w14:textId="77777777" w:rsidR="002F093A" w:rsidRPr="002F093A" w:rsidRDefault="002F093A" w:rsidP="002F093A">
            <w:pPr>
              <w:spacing w:before="240" w:after="160" w:line="259" w:lineRule="auto"/>
            </w:pPr>
            <w:r w:rsidRPr="002F093A">
              <w:t>Assistive technology</w:t>
            </w:r>
          </w:p>
        </w:tc>
        <w:tc>
          <w:tcPr>
            <w:tcW w:w="723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4BED9972" w14:textId="77777777" w:rsidR="002F093A" w:rsidRPr="002F093A" w:rsidRDefault="002F093A" w:rsidP="002F093A">
            <w:pPr>
              <w:spacing w:before="240" w:after="160" w:line="259" w:lineRule="auto"/>
            </w:pPr>
            <w:r w:rsidRPr="002F093A">
              <w:t>Tools that help people with disabilities use information.</w:t>
            </w:r>
          </w:p>
        </w:tc>
      </w:tr>
      <w:tr w:rsidR="002F093A" w:rsidRPr="002F093A" w14:paraId="716D6C13" w14:textId="77777777">
        <w:trPr>
          <w:trHeight w:val="300"/>
        </w:trPr>
        <w:tc>
          <w:tcPr>
            <w:tcW w:w="213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160676DF" w14:textId="77777777" w:rsidR="002F093A" w:rsidRPr="002F093A" w:rsidRDefault="002F093A" w:rsidP="002F093A">
            <w:pPr>
              <w:spacing w:before="240" w:after="160" w:line="259" w:lineRule="auto"/>
            </w:pPr>
            <w:r w:rsidRPr="002F093A">
              <w:t>Cell A1</w:t>
            </w:r>
          </w:p>
        </w:tc>
        <w:tc>
          <w:tcPr>
            <w:tcW w:w="723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110B1691" w14:textId="77777777" w:rsidR="002F093A" w:rsidRPr="002F093A" w:rsidRDefault="002F093A" w:rsidP="002F093A">
            <w:pPr>
              <w:spacing w:before="240" w:after="160" w:line="259" w:lineRule="auto"/>
            </w:pPr>
            <w:r w:rsidRPr="002F093A">
              <w:t>The first cell in an Excel sheet.</w:t>
            </w:r>
          </w:p>
        </w:tc>
      </w:tr>
      <w:tr w:rsidR="002F093A" w:rsidRPr="002F093A" w14:paraId="7EAA6007" w14:textId="77777777">
        <w:trPr>
          <w:trHeight w:val="300"/>
        </w:trPr>
        <w:tc>
          <w:tcPr>
            <w:tcW w:w="213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0DD805F9" w14:textId="77777777" w:rsidR="002F093A" w:rsidRPr="002F093A" w:rsidRDefault="002F093A" w:rsidP="002F093A">
            <w:pPr>
              <w:spacing w:before="240" w:after="160" w:line="259" w:lineRule="auto"/>
            </w:pPr>
            <w:r w:rsidRPr="002F093A">
              <w:t>Excel table</w:t>
            </w:r>
          </w:p>
        </w:tc>
        <w:tc>
          <w:tcPr>
            <w:tcW w:w="723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3369D8AE" w14:textId="77777777" w:rsidR="002F093A" w:rsidRPr="002F093A" w:rsidRDefault="002F093A" w:rsidP="002F093A">
            <w:pPr>
              <w:spacing w:before="240" w:after="160" w:line="259" w:lineRule="auto"/>
            </w:pPr>
            <w:r w:rsidRPr="002F093A">
              <w:t>A real table made with Excel table tools. It is more than rows and lines that look like a table.</w:t>
            </w:r>
          </w:p>
        </w:tc>
      </w:tr>
      <w:tr w:rsidR="002F093A" w:rsidRPr="002F093A" w14:paraId="77343F23" w14:textId="77777777">
        <w:trPr>
          <w:trHeight w:val="300"/>
        </w:trPr>
        <w:tc>
          <w:tcPr>
            <w:tcW w:w="213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6932DE0F" w14:textId="77777777" w:rsidR="002F093A" w:rsidRPr="002F093A" w:rsidRDefault="002F093A" w:rsidP="002F093A">
            <w:pPr>
              <w:spacing w:before="240" w:after="160" w:line="259" w:lineRule="auto"/>
            </w:pPr>
            <w:r w:rsidRPr="002F093A">
              <w:t>IDEA</w:t>
            </w:r>
          </w:p>
        </w:tc>
        <w:tc>
          <w:tcPr>
            <w:tcW w:w="723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5F7DC67B" w14:textId="77777777" w:rsidR="002F093A" w:rsidRPr="002F093A" w:rsidRDefault="002F093A" w:rsidP="002F093A">
            <w:pPr>
              <w:spacing w:before="240" w:after="160" w:line="259" w:lineRule="auto"/>
            </w:pPr>
            <w:r w:rsidRPr="002F093A">
              <w:t>A law that helps children with disabilities get services.</w:t>
            </w:r>
          </w:p>
        </w:tc>
      </w:tr>
      <w:tr w:rsidR="002F093A" w:rsidRPr="002F093A" w14:paraId="2887E368" w14:textId="77777777">
        <w:trPr>
          <w:trHeight w:val="300"/>
        </w:trPr>
        <w:tc>
          <w:tcPr>
            <w:tcW w:w="213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2A67157B" w14:textId="77777777" w:rsidR="002F093A" w:rsidRPr="002F093A" w:rsidRDefault="002F093A" w:rsidP="002F093A">
            <w:pPr>
              <w:spacing w:before="240" w:after="160" w:line="259" w:lineRule="auto"/>
            </w:pPr>
            <w:r w:rsidRPr="002F093A">
              <w:t>Screen reader</w:t>
            </w:r>
          </w:p>
        </w:tc>
        <w:tc>
          <w:tcPr>
            <w:tcW w:w="723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4FAFDB96" w14:textId="77777777" w:rsidR="002F093A" w:rsidRPr="002F093A" w:rsidRDefault="002F093A" w:rsidP="002F093A">
            <w:pPr>
              <w:spacing w:before="240" w:after="160" w:line="259" w:lineRule="auto"/>
            </w:pPr>
            <w:r w:rsidRPr="002F093A">
              <w:t>A tool that reads text out loud.</w:t>
            </w:r>
          </w:p>
        </w:tc>
      </w:tr>
      <w:tr w:rsidR="002F093A" w:rsidRPr="002F093A" w14:paraId="28CA6477" w14:textId="77777777">
        <w:trPr>
          <w:trHeight w:val="300"/>
        </w:trPr>
        <w:tc>
          <w:tcPr>
            <w:tcW w:w="213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002BE56D" w14:textId="77777777" w:rsidR="002F093A" w:rsidRPr="002F093A" w:rsidRDefault="002F093A" w:rsidP="002F093A">
            <w:pPr>
              <w:spacing w:before="240" w:after="160" w:line="259" w:lineRule="auto"/>
            </w:pPr>
            <w:r w:rsidRPr="002F093A">
              <w:t>Suppressed data</w:t>
            </w:r>
          </w:p>
        </w:tc>
        <w:tc>
          <w:tcPr>
            <w:tcW w:w="7230"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2F0D3581" w14:textId="77777777" w:rsidR="002F093A" w:rsidRPr="002F093A" w:rsidRDefault="002F093A" w:rsidP="002F093A">
            <w:pPr>
              <w:spacing w:before="240" w:after="160" w:line="259" w:lineRule="auto"/>
            </w:pPr>
            <w:r w:rsidRPr="002F093A">
              <w:t>Data that is hidden, often to protect privacy.</w:t>
            </w:r>
          </w:p>
        </w:tc>
      </w:tr>
    </w:tbl>
    <w:p w14:paraId="777CFFD8" w14:textId="77777777" w:rsidR="002F093A" w:rsidRPr="002F093A" w:rsidRDefault="002F093A" w:rsidP="002F093A">
      <w:pPr>
        <w:spacing w:before="240"/>
        <w:rPr>
          <w:b/>
          <w:bCs/>
        </w:rPr>
      </w:pPr>
      <w:r w:rsidRPr="002F093A">
        <w:rPr>
          <w:b/>
          <w:bCs/>
        </w:rPr>
        <w:t>Test Results Using Appendix D</w:t>
      </w:r>
    </w:p>
    <w:p w14:paraId="117000C6" w14:textId="77777777" w:rsidR="002F093A" w:rsidRPr="002F093A" w:rsidRDefault="002F093A" w:rsidP="002F093A">
      <w:pPr>
        <w:spacing w:before="240"/>
      </w:pPr>
      <w:r w:rsidRPr="002F093A">
        <w:t>This table shows how the accessible workbooks made by AI were checked against the Data Use and Analysis checklist in Appendix D of the Roadmap. This was a file check only. It was not a full agency audit.</w:t>
      </w:r>
    </w:p>
    <w:p w14:paraId="10DA76C9" w14:textId="4685F2A4" w:rsidR="00D428C6" w:rsidRDefault="002F093A" w:rsidP="002F093A">
      <w:pPr>
        <w:spacing w:before="240"/>
      </w:pPr>
      <w:r w:rsidRPr="002F093A">
        <w:t>Important note: Microsoft Excel Accessibility Checker and live screen reader testing were not completed in this test. Those checks should happen before public use.</w:t>
      </w:r>
    </w:p>
    <w:p w14:paraId="05F2968A" w14:textId="05AD50C9" w:rsidR="002F093A" w:rsidRPr="002F093A" w:rsidRDefault="00D428C6" w:rsidP="00D428C6">
      <w:r>
        <w:br w:type="page"/>
      </w:r>
    </w:p>
    <w:tbl>
      <w:tblPr>
        <w:tblStyle w:val="TableGrid"/>
        <w:tblW w:w="0" w:type="auto"/>
        <w:tblLook w:val="0620" w:firstRow="1" w:lastRow="0" w:firstColumn="0" w:lastColumn="0" w:noHBand="1" w:noVBand="1"/>
      </w:tblPr>
      <w:tblGrid>
        <w:gridCol w:w="3347"/>
        <w:gridCol w:w="1472"/>
        <w:gridCol w:w="4521"/>
      </w:tblGrid>
      <w:tr w:rsidR="002F093A" w:rsidRPr="002F093A" w14:paraId="340585BB" w14:textId="77777777" w:rsidTr="00A026CE">
        <w:trPr>
          <w:cantSplit/>
          <w:trHeight w:val="300"/>
        </w:trPr>
        <w:tc>
          <w:tcPr>
            <w:tcW w:w="3379"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280BC21B" w14:textId="77777777" w:rsidR="002F093A" w:rsidRPr="002F093A" w:rsidRDefault="002F093A" w:rsidP="002F093A">
            <w:pPr>
              <w:spacing w:before="240" w:after="160" w:line="259" w:lineRule="auto"/>
              <w:rPr>
                <w:b/>
                <w:bCs/>
              </w:rPr>
            </w:pPr>
            <w:r w:rsidRPr="002F093A">
              <w:rPr>
                <w:b/>
                <w:bCs/>
              </w:rPr>
              <w:t>Checklist Item</w:t>
            </w:r>
          </w:p>
        </w:tc>
        <w:tc>
          <w:tcPr>
            <w:tcW w:w="1152"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66224B6A" w14:textId="77777777" w:rsidR="002F093A" w:rsidRPr="002F093A" w:rsidRDefault="002F093A" w:rsidP="002F093A">
            <w:pPr>
              <w:spacing w:before="240" w:after="160" w:line="259" w:lineRule="auto"/>
              <w:rPr>
                <w:b/>
                <w:bCs/>
              </w:rPr>
            </w:pPr>
            <w:r w:rsidRPr="002F093A">
              <w:rPr>
                <w:b/>
                <w:bCs/>
              </w:rPr>
              <w:t>Operational Level</w:t>
            </w:r>
          </w:p>
        </w:tc>
        <w:tc>
          <w:tcPr>
            <w:tcW w:w="4587"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4CB417E5" w14:textId="77777777" w:rsidR="002F093A" w:rsidRPr="002F093A" w:rsidRDefault="002F093A" w:rsidP="002F093A">
            <w:pPr>
              <w:spacing w:before="240" w:after="160" w:line="259" w:lineRule="auto"/>
              <w:rPr>
                <w:b/>
                <w:bCs/>
              </w:rPr>
            </w:pPr>
            <w:r w:rsidRPr="002F093A">
              <w:rPr>
                <w:b/>
                <w:bCs/>
              </w:rPr>
              <w:t>Plain Language Notes</w:t>
            </w:r>
          </w:p>
        </w:tc>
      </w:tr>
      <w:tr w:rsidR="002F093A" w:rsidRPr="002F093A" w14:paraId="3C4095C1" w14:textId="77777777" w:rsidTr="00A026CE">
        <w:trPr>
          <w:cantSplit/>
          <w:trHeight w:val="300"/>
        </w:trPr>
        <w:tc>
          <w:tcPr>
            <w:tcW w:w="3379"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52E83318" w14:textId="77777777" w:rsidR="002F093A" w:rsidRPr="002F093A" w:rsidRDefault="002F093A" w:rsidP="002F093A">
            <w:pPr>
              <w:spacing w:before="240" w:after="160" w:line="259" w:lineRule="auto"/>
            </w:pPr>
            <w:r w:rsidRPr="002F093A">
              <w:t>1. Develop procedures for ensuring data reports and analyses are accessible.</w:t>
            </w:r>
          </w:p>
        </w:tc>
        <w:tc>
          <w:tcPr>
            <w:tcW w:w="1152"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30FD0998" w14:textId="77777777" w:rsidR="002F093A" w:rsidRPr="002F093A" w:rsidRDefault="002F093A" w:rsidP="002F093A">
            <w:pPr>
              <w:spacing w:before="240" w:after="160" w:line="259" w:lineRule="auto"/>
            </w:pPr>
            <w:r w:rsidRPr="002F093A">
              <w:t>N/A</w:t>
            </w:r>
          </w:p>
        </w:tc>
        <w:tc>
          <w:tcPr>
            <w:tcW w:w="4587"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7665D8F1" w14:textId="77777777" w:rsidR="002F093A" w:rsidRPr="002F093A" w:rsidRDefault="002F093A" w:rsidP="002F093A">
            <w:pPr>
              <w:spacing w:before="240" w:after="160" w:line="259" w:lineRule="auto"/>
            </w:pPr>
            <w:r w:rsidRPr="002F093A">
              <w:t>This is about agency steps. One workbook cannot show this.</w:t>
            </w:r>
          </w:p>
        </w:tc>
      </w:tr>
      <w:tr w:rsidR="002F093A" w:rsidRPr="002F093A" w14:paraId="013B8879" w14:textId="77777777" w:rsidTr="00A026CE">
        <w:trPr>
          <w:cantSplit/>
          <w:trHeight w:val="300"/>
        </w:trPr>
        <w:tc>
          <w:tcPr>
            <w:tcW w:w="3379"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14BDDEDD" w14:textId="77777777" w:rsidR="002F093A" w:rsidRPr="002F093A" w:rsidRDefault="002F093A" w:rsidP="002F093A">
            <w:pPr>
              <w:spacing w:before="240" w:after="160" w:line="259" w:lineRule="auto"/>
            </w:pPr>
            <w:r w:rsidRPr="002F093A">
              <w:t>2. Perform quality assurance on all data reports and analyses before making public.</w:t>
            </w:r>
          </w:p>
        </w:tc>
        <w:tc>
          <w:tcPr>
            <w:tcW w:w="1152"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531B7E47" w14:textId="77777777" w:rsidR="002F093A" w:rsidRPr="002F093A" w:rsidRDefault="002F093A" w:rsidP="002F093A">
            <w:pPr>
              <w:spacing w:before="240" w:after="160" w:line="259" w:lineRule="auto"/>
            </w:pPr>
            <w:r w:rsidRPr="002F093A">
              <w:t>Level 3</w:t>
            </w:r>
          </w:p>
        </w:tc>
        <w:tc>
          <w:tcPr>
            <w:tcW w:w="4587"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60C85A42" w14:textId="77777777" w:rsidR="002F093A" w:rsidRPr="002F093A" w:rsidRDefault="002F093A" w:rsidP="002F093A">
            <w:pPr>
              <w:spacing w:before="240" w:after="160" w:line="259" w:lineRule="auto"/>
            </w:pPr>
            <w:r w:rsidRPr="002F093A">
              <w:t>The workbook structure was checked. It still needs the Excel checker, a data check, and screen reader testing.</w:t>
            </w:r>
          </w:p>
        </w:tc>
      </w:tr>
      <w:tr w:rsidR="002F093A" w:rsidRPr="002F093A" w14:paraId="0CE443F1" w14:textId="77777777" w:rsidTr="00A026CE">
        <w:trPr>
          <w:cantSplit/>
          <w:trHeight w:val="300"/>
        </w:trPr>
        <w:tc>
          <w:tcPr>
            <w:tcW w:w="3379"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63EF2C0C" w14:textId="77777777" w:rsidR="002F093A" w:rsidRPr="002F093A" w:rsidRDefault="002F093A" w:rsidP="002F093A">
            <w:pPr>
              <w:spacing w:before="240" w:after="160" w:line="259" w:lineRule="auto"/>
            </w:pPr>
            <w:r w:rsidRPr="002F093A">
              <w:t>3. Document the process content creators will use when creating accessible data reports and visualizations.</w:t>
            </w:r>
          </w:p>
        </w:tc>
        <w:tc>
          <w:tcPr>
            <w:tcW w:w="1152"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6979BB00" w14:textId="77777777" w:rsidR="002F093A" w:rsidRPr="002F093A" w:rsidRDefault="002F093A" w:rsidP="002F093A">
            <w:pPr>
              <w:spacing w:before="240" w:after="160" w:line="259" w:lineRule="auto"/>
            </w:pPr>
            <w:r w:rsidRPr="002F093A">
              <w:t>N/A</w:t>
            </w:r>
          </w:p>
        </w:tc>
        <w:tc>
          <w:tcPr>
            <w:tcW w:w="4587"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7E07D0DA" w14:textId="77777777" w:rsidR="002F093A" w:rsidRPr="002F093A" w:rsidRDefault="002F093A" w:rsidP="002F093A">
            <w:pPr>
              <w:spacing w:before="240" w:after="160" w:line="259" w:lineRule="auto"/>
            </w:pPr>
            <w:r w:rsidRPr="002F093A">
              <w:t>This is about written staff steps. The workbook does not show this.</w:t>
            </w:r>
          </w:p>
        </w:tc>
      </w:tr>
      <w:tr w:rsidR="002F093A" w:rsidRPr="002F093A" w14:paraId="213B0F3E" w14:textId="77777777" w:rsidTr="00A026CE">
        <w:trPr>
          <w:cantSplit/>
          <w:trHeight w:val="300"/>
        </w:trPr>
        <w:tc>
          <w:tcPr>
            <w:tcW w:w="3379"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2C0F3B0F" w14:textId="77777777" w:rsidR="002F093A" w:rsidRPr="002F093A" w:rsidRDefault="002F093A" w:rsidP="002F093A">
            <w:pPr>
              <w:spacing w:before="240" w:after="160" w:line="259" w:lineRule="auto"/>
            </w:pPr>
            <w:r w:rsidRPr="002F093A">
              <w:t>4. Document the process technical staff will use when creating accessible reports, websites, and visualizations.</w:t>
            </w:r>
          </w:p>
        </w:tc>
        <w:tc>
          <w:tcPr>
            <w:tcW w:w="1152"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5F59855D" w14:textId="77777777" w:rsidR="002F093A" w:rsidRPr="002F093A" w:rsidRDefault="002F093A" w:rsidP="002F093A">
            <w:pPr>
              <w:spacing w:before="240" w:after="160" w:line="259" w:lineRule="auto"/>
            </w:pPr>
            <w:r w:rsidRPr="002F093A">
              <w:t>N/A</w:t>
            </w:r>
          </w:p>
        </w:tc>
        <w:tc>
          <w:tcPr>
            <w:tcW w:w="4587"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085E359A" w14:textId="77777777" w:rsidR="002F093A" w:rsidRPr="002F093A" w:rsidRDefault="002F093A" w:rsidP="002F093A">
            <w:pPr>
              <w:spacing w:before="240" w:after="160" w:line="259" w:lineRule="auto"/>
            </w:pPr>
            <w:r w:rsidRPr="002F093A">
              <w:t>This is about technical staff steps. It cannot be checked from one workbook.</w:t>
            </w:r>
          </w:p>
        </w:tc>
      </w:tr>
      <w:tr w:rsidR="002F093A" w:rsidRPr="002F093A" w14:paraId="40963173" w14:textId="77777777" w:rsidTr="00A026CE">
        <w:trPr>
          <w:cantSplit/>
          <w:trHeight w:val="300"/>
        </w:trPr>
        <w:tc>
          <w:tcPr>
            <w:tcW w:w="3379"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71C47D23" w14:textId="77777777" w:rsidR="002F093A" w:rsidRPr="002F093A" w:rsidRDefault="002F093A" w:rsidP="002F093A">
            <w:pPr>
              <w:spacing w:before="240" w:after="160" w:line="259" w:lineRule="auto"/>
            </w:pPr>
            <w:r w:rsidRPr="002F093A">
              <w:t>5. Analyze all website pages for accessibility.</w:t>
            </w:r>
          </w:p>
        </w:tc>
        <w:tc>
          <w:tcPr>
            <w:tcW w:w="1152"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1A0189B9" w14:textId="77777777" w:rsidR="002F093A" w:rsidRPr="002F093A" w:rsidRDefault="002F093A" w:rsidP="002F093A">
            <w:pPr>
              <w:spacing w:before="240" w:after="160" w:line="259" w:lineRule="auto"/>
            </w:pPr>
            <w:r w:rsidRPr="002F093A">
              <w:t>N/A</w:t>
            </w:r>
          </w:p>
        </w:tc>
        <w:tc>
          <w:tcPr>
            <w:tcW w:w="4587"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480D4829" w14:textId="77777777" w:rsidR="002F093A" w:rsidRPr="002F093A" w:rsidRDefault="002F093A" w:rsidP="002F093A">
            <w:pPr>
              <w:spacing w:before="240" w:after="160" w:line="259" w:lineRule="auto"/>
            </w:pPr>
            <w:r w:rsidRPr="002F093A">
              <w:t>This check was only for the Excel workbook, not a website.</w:t>
            </w:r>
          </w:p>
        </w:tc>
      </w:tr>
      <w:tr w:rsidR="002F093A" w:rsidRPr="002F093A" w14:paraId="4DD7DFF3" w14:textId="77777777" w:rsidTr="00A026CE">
        <w:trPr>
          <w:cantSplit/>
          <w:trHeight w:val="300"/>
        </w:trPr>
        <w:tc>
          <w:tcPr>
            <w:tcW w:w="3379"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5CF3D979" w14:textId="77777777" w:rsidR="002F093A" w:rsidRPr="002F093A" w:rsidRDefault="002F093A" w:rsidP="002F093A">
            <w:pPr>
              <w:spacing w:before="240" w:after="160" w:line="259" w:lineRule="auto"/>
            </w:pPr>
            <w:r w:rsidRPr="002F093A">
              <w:t>6. Determine how many website pages need remediation.</w:t>
            </w:r>
          </w:p>
        </w:tc>
        <w:tc>
          <w:tcPr>
            <w:tcW w:w="1152"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11EAE8DA" w14:textId="77777777" w:rsidR="002F093A" w:rsidRPr="002F093A" w:rsidRDefault="002F093A" w:rsidP="002F093A">
            <w:pPr>
              <w:spacing w:before="240" w:after="160" w:line="259" w:lineRule="auto"/>
            </w:pPr>
            <w:r w:rsidRPr="002F093A">
              <w:t>N/A</w:t>
            </w:r>
          </w:p>
        </w:tc>
        <w:tc>
          <w:tcPr>
            <w:tcW w:w="4587"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7BF3AA44" w14:textId="77777777" w:rsidR="002F093A" w:rsidRPr="002F093A" w:rsidRDefault="002F093A" w:rsidP="002F093A">
            <w:pPr>
              <w:spacing w:before="240" w:after="160" w:line="259" w:lineRule="auto"/>
            </w:pPr>
            <w:r w:rsidRPr="002F093A">
              <w:t>This is a website count. It does not apply to this workbook.</w:t>
            </w:r>
          </w:p>
        </w:tc>
      </w:tr>
      <w:tr w:rsidR="002F093A" w:rsidRPr="002F093A" w14:paraId="1B067DE6" w14:textId="77777777" w:rsidTr="00A026CE">
        <w:trPr>
          <w:cantSplit/>
          <w:trHeight w:val="300"/>
        </w:trPr>
        <w:tc>
          <w:tcPr>
            <w:tcW w:w="3379"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6DB740D2" w14:textId="77777777" w:rsidR="002F093A" w:rsidRPr="002F093A" w:rsidRDefault="002F093A" w:rsidP="002F093A">
            <w:pPr>
              <w:spacing w:before="240" w:after="160" w:line="259" w:lineRule="auto"/>
            </w:pPr>
            <w:r w:rsidRPr="002F093A">
              <w:t>7. Determine how many digital reports need remediation.</w:t>
            </w:r>
          </w:p>
        </w:tc>
        <w:tc>
          <w:tcPr>
            <w:tcW w:w="1152"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2A3EA66F" w14:textId="77777777" w:rsidR="002F093A" w:rsidRPr="002F093A" w:rsidRDefault="002F093A" w:rsidP="002F093A">
            <w:pPr>
              <w:spacing w:before="240" w:after="160" w:line="259" w:lineRule="auto"/>
            </w:pPr>
            <w:r w:rsidRPr="002F093A">
              <w:t>N/A</w:t>
            </w:r>
          </w:p>
        </w:tc>
        <w:tc>
          <w:tcPr>
            <w:tcW w:w="4587"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4083CAC3" w14:textId="77777777" w:rsidR="002F093A" w:rsidRPr="002F093A" w:rsidRDefault="002F093A" w:rsidP="002F093A">
            <w:pPr>
              <w:spacing w:before="240" w:after="160" w:line="259" w:lineRule="auto"/>
            </w:pPr>
            <w:r w:rsidRPr="002F093A">
              <w:t>This is a full program inventory. This test checked one workbook.</w:t>
            </w:r>
          </w:p>
        </w:tc>
      </w:tr>
      <w:tr w:rsidR="002F093A" w:rsidRPr="002F093A" w14:paraId="35930D24" w14:textId="77777777" w:rsidTr="00A026CE">
        <w:trPr>
          <w:cantSplit/>
          <w:trHeight w:val="300"/>
        </w:trPr>
        <w:tc>
          <w:tcPr>
            <w:tcW w:w="3379"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631898F9" w14:textId="77777777" w:rsidR="002F093A" w:rsidRPr="002F093A" w:rsidRDefault="002F093A" w:rsidP="002F093A">
            <w:pPr>
              <w:spacing w:before="240" w:after="160" w:line="259" w:lineRule="auto"/>
            </w:pPr>
            <w:r w:rsidRPr="002F093A">
              <w:t>8. Prioritize the remediation work - What should be done first, etc.</w:t>
            </w:r>
          </w:p>
        </w:tc>
        <w:tc>
          <w:tcPr>
            <w:tcW w:w="1152"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41B1800B" w14:textId="77777777" w:rsidR="002F093A" w:rsidRPr="002F093A" w:rsidRDefault="002F093A" w:rsidP="002F093A">
            <w:pPr>
              <w:spacing w:before="240" w:after="160" w:line="259" w:lineRule="auto"/>
            </w:pPr>
            <w:r w:rsidRPr="002F093A">
              <w:t>N/A</w:t>
            </w:r>
          </w:p>
        </w:tc>
        <w:tc>
          <w:tcPr>
            <w:tcW w:w="4587"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5189FBF0" w14:textId="77777777" w:rsidR="002F093A" w:rsidRPr="002F093A" w:rsidRDefault="002F093A" w:rsidP="002F093A">
            <w:pPr>
              <w:spacing w:before="240" w:after="160" w:line="259" w:lineRule="auto"/>
            </w:pPr>
            <w:r w:rsidRPr="002F093A">
              <w:t>This is about work planning. The workbook does not show a priority list.</w:t>
            </w:r>
          </w:p>
        </w:tc>
      </w:tr>
      <w:tr w:rsidR="002F093A" w:rsidRPr="002F093A" w14:paraId="36AD5F10" w14:textId="77777777" w:rsidTr="00A026CE">
        <w:trPr>
          <w:cantSplit/>
          <w:trHeight w:val="300"/>
        </w:trPr>
        <w:tc>
          <w:tcPr>
            <w:tcW w:w="3379"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656BE795" w14:textId="77777777" w:rsidR="002F093A" w:rsidRPr="002F093A" w:rsidRDefault="002F093A" w:rsidP="002F093A">
            <w:pPr>
              <w:spacing w:before="240" w:after="160" w:line="259" w:lineRule="auto"/>
            </w:pPr>
            <w:r w:rsidRPr="002F093A">
              <w:t>9. Remediate identified and prioritized website pages and content for accessibility.</w:t>
            </w:r>
          </w:p>
        </w:tc>
        <w:tc>
          <w:tcPr>
            <w:tcW w:w="1152"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77A0203C" w14:textId="77777777" w:rsidR="002F093A" w:rsidRPr="002F093A" w:rsidRDefault="002F093A" w:rsidP="002F093A">
            <w:pPr>
              <w:spacing w:before="240" w:after="160" w:line="259" w:lineRule="auto"/>
            </w:pPr>
            <w:r w:rsidRPr="002F093A">
              <w:t>N/A</w:t>
            </w:r>
          </w:p>
        </w:tc>
        <w:tc>
          <w:tcPr>
            <w:tcW w:w="4587"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55018738" w14:textId="77777777" w:rsidR="002F093A" w:rsidRPr="002F093A" w:rsidRDefault="002F093A" w:rsidP="002F093A">
            <w:pPr>
              <w:spacing w:before="240" w:after="160" w:line="259" w:lineRule="auto"/>
            </w:pPr>
            <w:r w:rsidRPr="002F093A">
              <w:t>This does not apply to this workbook.</w:t>
            </w:r>
          </w:p>
        </w:tc>
      </w:tr>
      <w:tr w:rsidR="002F093A" w:rsidRPr="002F093A" w14:paraId="31149ED1" w14:textId="77777777" w:rsidTr="00A026CE">
        <w:trPr>
          <w:cantSplit/>
          <w:trHeight w:val="300"/>
        </w:trPr>
        <w:tc>
          <w:tcPr>
            <w:tcW w:w="3379"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3424BBFC" w14:textId="77777777" w:rsidR="002F093A" w:rsidRPr="002F093A" w:rsidRDefault="002F093A" w:rsidP="002F093A">
            <w:pPr>
              <w:spacing w:before="240" w:after="160" w:line="259" w:lineRule="auto"/>
            </w:pPr>
            <w:r w:rsidRPr="002F093A">
              <w:t>10. Compile a list of data products that are used by your program.</w:t>
            </w:r>
          </w:p>
        </w:tc>
        <w:tc>
          <w:tcPr>
            <w:tcW w:w="1152"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004C7DDB" w14:textId="77777777" w:rsidR="002F093A" w:rsidRPr="002F093A" w:rsidRDefault="002F093A" w:rsidP="002F093A">
            <w:pPr>
              <w:spacing w:before="240" w:after="160" w:line="259" w:lineRule="auto"/>
            </w:pPr>
            <w:r w:rsidRPr="002F093A">
              <w:t>N/A</w:t>
            </w:r>
          </w:p>
        </w:tc>
        <w:tc>
          <w:tcPr>
            <w:tcW w:w="4587"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1184DCBB" w14:textId="77777777" w:rsidR="002F093A" w:rsidRPr="002F093A" w:rsidRDefault="002F093A" w:rsidP="002F093A">
            <w:pPr>
              <w:spacing w:before="240" w:after="160" w:line="259" w:lineRule="auto"/>
            </w:pPr>
            <w:r w:rsidRPr="002F093A">
              <w:t>The workbook has a Read Me sheet. It is not a full list of all public data products.</w:t>
            </w:r>
          </w:p>
        </w:tc>
      </w:tr>
      <w:tr w:rsidR="002F093A" w:rsidRPr="002F093A" w14:paraId="6712FD0B" w14:textId="77777777" w:rsidTr="00A026CE">
        <w:trPr>
          <w:cantSplit/>
          <w:trHeight w:val="300"/>
        </w:trPr>
        <w:tc>
          <w:tcPr>
            <w:tcW w:w="3379"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7F1D9890" w14:textId="77777777" w:rsidR="002F093A" w:rsidRPr="002F093A" w:rsidRDefault="002F093A" w:rsidP="002F093A">
            <w:pPr>
              <w:spacing w:before="240" w:after="160" w:line="259" w:lineRule="auto"/>
            </w:pPr>
            <w:r w:rsidRPr="002F093A">
              <w:t>11. For each data product, determine how it was originally created.</w:t>
            </w:r>
          </w:p>
        </w:tc>
        <w:tc>
          <w:tcPr>
            <w:tcW w:w="1152"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2D72BA29" w14:textId="77777777" w:rsidR="002F093A" w:rsidRPr="002F093A" w:rsidRDefault="002F093A" w:rsidP="002F093A">
            <w:pPr>
              <w:spacing w:before="240" w:after="160" w:line="259" w:lineRule="auto"/>
            </w:pPr>
            <w:r w:rsidRPr="002F093A">
              <w:t>Level 3</w:t>
            </w:r>
          </w:p>
        </w:tc>
        <w:tc>
          <w:tcPr>
            <w:tcW w:w="4587"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255C7576" w14:textId="77777777" w:rsidR="002F093A" w:rsidRPr="002F093A" w:rsidRDefault="002F093A" w:rsidP="002F093A">
            <w:pPr>
              <w:spacing w:before="240" w:after="160" w:line="259" w:lineRule="auto"/>
            </w:pPr>
            <w:r w:rsidRPr="002F093A">
              <w:t>The notes name the source workbook. More detail is needed about how the source file was made.</w:t>
            </w:r>
          </w:p>
        </w:tc>
      </w:tr>
      <w:tr w:rsidR="002F093A" w:rsidRPr="002F093A" w14:paraId="18B8E11C" w14:textId="77777777" w:rsidTr="00A026CE">
        <w:trPr>
          <w:cantSplit/>
          <w:trHeight w:val="300"/>
        </w:trPr>
        <w:tc>
          <w:tcPr>
            <w:tcW w:w="3379"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5E826C48" w14:textId="77777777" w:rsidR="002F093A" w:rsidRPr="002F093A" w:rsidRDefault="002F093A" w:rsidP="002F093A">
            <w:pPr>
              <w:spacing w:before="240" w:after="160" w:line="259" w:lineRule="auto"/>
            </w:pPr>
            <w:r w:rsidRPr="002F093A">
              <w:t>12. For each data product, determine what resources you will need to meet the required level.</w:t>
            </w:r>
          </w:p>
        </w:tc>
        <w:tc>
          <w:tcPr>
            <w:tcW w:w="1152"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4C80E577" w14:textId="77777777" w:rsidR="002F093A" w:rsidRPr="002F093A" w:rsidRDefault="002F093A" w:rsidP="002F093A">
            <w:pPr>
              <w:spacing w:before="240" w:after="160" w:line="259" w:lineRule="auto"/>
            </w:pPr>
            <w:r w:rsidRPr="002F093A">
              <w:t>N/A</w:t>
            </w:r>
          </w:p>
        </w:tc>
        <w:tc>
          <w:tcPr>
            <w:tcW w:w="4587"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07EFE1DF" w14:textId="77777777" w:rsidR="002F093A" w:rsidRPr="002F093A" w:rsidRDefault="002F093A" w:rsidP="002F093A">
            <w:pPr>
              <w:spacing w:before="240" w:after="160" w:line="259" w:lineRule="auto"/>
            </w:pPr>
            <w:r w:rsidRPr="002F093A">
              <w:t>This is about resource planning. For this file, the team still needs data review, Excel checks, and screen reader testing.</w:t>
            </w:r>
          </w:p>
        </w:tc>
      </w:tr>
      <w:tr w:rsidR="002F093A" w:rsidRPr="002F093A" w14:paraId="06CDE36D" w14:textId="77777777" w:rsidTr="00A026CE">
        <w:trPr>
          <w:cantSplit/>
          <w:trHeight w:val="300"/>
        </w:trPr>
        <w:tc>
          <w:tcPr>
            <w:tcW w:w="3379"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07A0B263" w14:textId="77777777" w:rsidR="002F093A" w:rsidRPr="002F093A" w:rsidRDefault="002F093A" w:rsidP="002F093A">
            <w:pPr>
              <w:spacing w:before="240" w:after="160" w:line="259" w:lineRule="auto"/>
            </w:pPr>
            <w:r w:rsidRPr="002F093A">
              <w:t>13. Evaluate the products to make sure they meet accessibility standards.</w:t>
            </w:r>
          </w:p>
        </w:tc>
        <w:tc>
          <w:tcPr>
            <w:tcW w:w="1152"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3AE830D2" w14:textId="77777777" w:rsidR="002F093A" w:rsidRPr="002F093A" w:rsidRDefault="002F093A" w:rsidP="002F093A">
            <w:pPr>
              <w:spacing w:before="240" w:after="160" w:line="259" w:lineRule="auto"/>
            </w:pPr>
            <w:r w:rsidRPr="002F093A">
              <w:t>Level 3</w:t>
            </w:r>
          </w:p>
        </w:tc>
        <w:tc>
          <w:tcPr>
            <w:tcW w:w="4587"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78A5AC3F" w14:textId="77777777" w:rsidR="002F093A" w:rsidRPr="002F093A" w:rsidRDefault="002F093A" w:rsidP="002F093A">
            <w:pPr>
              <w:spacing w:before="240" w:after="160" w:line="259" w:lineRule="auto"/>
            </w:pPr>
            <w:r w:rsidRPr="002F093A">
              <w:t>The workbook was checked for structure. It still needs formal checks and user testing.</w:t>
            </w:r>
          </w:p>
        </w:tc>
      </w:tr>
      <w:tr w:rsidR="002F093A" w:rsidRPr="002F093A" w14:paraId="0EC3395C" w14:textId="77777777" w:rsidTr="00A026CE">
        <w:trPr>
          <w:cantSplit/>
          <w:trHeight w:val="300"/>
        </w:trPr>
        <w:tc>
          <w:tcPr>
            <w:tcW w:w="3379"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239A8DDD" w14:textId="77777777" w:rsidR="002F093A" w:rsidRPr="002F093A" w:rsidRDefault="002F093A" w:rsidP="002F093A">
            <w:pPr>
              <w:spacing w:before="240" w:after="160" w:line="259" w:lineRule="auto"/>
            </w:pPr>
            <w:r w:rsidRPr="002F093A">
              <w:t>14. Purchase and install screen reader software.</w:t>
            </w:r>
          </w:p>
        </w:tc>
        <w:tc>
          <w:tcPr>
            <w:tcW w:w="1152"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7B4112C6" w14:textId="77777777" w:rsidR="002F093A" w:rsidRPr="002F093A" w:rsidRDefault="002F093A" w:rsidP="002F093A">
            <w:pPr>
              <w:spacing w:before="240" w:after="160" w:line="259" w:lineRule="auto"/>
            </w:pPr>
            <w:r w:rsidRPr="002F093A">
              <w:t>N/A</w:t>
            </w:r>
          </w:p>
        </w:tc>
        <w:tc>
          <w:tcPr>
            <w:tcW w:w="4587"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0A7A3EAD" w14:textId="77777777" w:rsidR="002F093A" w:rsidRPr="002F093A" w:rsidRDefault="002F093A" w:rsidP="002F093A">
            <w:pPr>
              <w:spacing w:before="240" w:after="160" w:line="259" w:lineRule="auto"/>
            </w:pPr>
            <w:r w:rsidRPr="002F093A">
              <w:t>This is an agency purchase item. It does not apply to the workbook.</w:t>
            </w:r>
          </w:p>
        </w:tc>
      </w:tr>
      <w:tr w:rsidR="002F093A" w:rsidRPr="002F093A" w14:paraId="018A8D0F" w14:textId="77777777" w:rsidTr="00A026CE">
        <w:trPr>
          <w:cantSplit/>
          <w:trHeight w:val="300"/>
        </w:trPr>
        <w:tc>
          <w:tcPr>
            <w:tcW w:w="3379"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727C2EF9" w14:textId="77777777" w:rsidR="002F093A" w:rsidRPr="002F093A" w:rsidRDefault="002F093A" w:rsidP="002F093A">
            <w:pPr>
              <w:spacing w:before="240" w:after="160" w:line="259" w:lineRule="auto"/>
            </w:pPr>
            <w:r w:rsidRPr="002F093A">
              <w:t>15. Ensure screen reader can read products.</w:t>
            </w:r>
          </w:p>
        </w:tc>
        <w:tc>
          <w:tcPr>
            <w:tcW w:w="1152"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2122FB46" w14:textId="77777777" w:rsidR="002F093A" w:rsidRPr="002F093A" w:rsidRDefault="002F093A" w:rsidP="002F093A">
            <w:pPr>
              <w:spacing w:before="240" w:after="160" w:line="259" w:lineRule="auto"/>
            </w:pPr>
            <w:r w:rsidRPr="002F093A">
              <w:t>Level 3</w:t>
            </w:r>
          </w:p>
        </w:tc>
        <w:tc>
          <w:tcPr>
            <w:tcW w:w="4587"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560E66CC" w14:textId="77777777" w:rsidR="002F093A" w:rsidRPr="002F093A" w:rsidRDefault="002F093A" w:rsidP="002F093A">
            <w:pPr>
              <w:spacing w:before="240" w:after="160" w:line="259" w:lineRule="auto"/>
            </w:pPr>
            <w:r w:rsidRPr="002F093A">
              <w:t>The workbook was built for screen reader use. It still needs testing with a screen reader user.</w:t>
            </w:r>
          </w:p>
        </w:tc>
      </w:tr>
      <w:tr w:rsidR="002F093A" w:rsidRPr="002F093A" w14:paraId="3540F664" w14:textId="77777777" w:rsidTr="00A026CE">
        <w:trPr>
          <w:cantSplit/>
          <w:trHeight w:val="300"/>
        </w:trPr>
        <w:tc>
          <w:tcPr>
            <w:tcW w:w="3379"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3B522FF9" w14:textId="77777777" w:rsidR="002F093A" w:rsidRPr="002F093A" w:rsidRDefault="002F093A" w:rsidP="002F093A">
            <w:pPr>
              <w:spacing w:before="240" w:after="160" w:line="259" w:lineRule="auto"/>
            </w:pPr>
            <w:r w:rsidRPr="002F093A">
              <w:t>16. Ensure data visualization products have accessible color contrast.</w:t>
            </w:r>
          </w:p>
        </w:tc>
        <w:tc>
          <w:tcPr>
            <w:tcW w:w="1152"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5B072DC9" w14:textId="77777777" w:rsidR="002F093A" w:rsidRPr="002F093A" w:rsidRDefault="002F093A" w:rsidP="002F093A">
            <w:pPr>
              <w:spacing w:before="240" w:after="160" w:line="259" w:lineRule="auto"/>
            </w:pPr>
            <w:r w:rsidRPr="002F093A">
              <w:t>N/A</w:t>
            </w:r>
          </w:p>
        </w:tc>
        <w:tc>
          <w:tcPr>
            <w:tcW w:w="4587"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3D746484" w14:textId="77777777" w:rsidR="002F093A" w:rsidRPr="002F093A" w:rsidRDefault="002F093A" w:rsidP="002F093A">
            <w:pPr>
              <w:spacing w:before="240" w:after="160" w:line="259" w:lineRule="auto"/>
            </w:pPr>
            <w:r w:rsidRPr="002F093A">
              <w:t>The workbook did not include charts or other data visuals.</w:t>
            </w:r>
          </w:p>
        </w:tc>
      </w:tr>
      <w:tr w:rsidR="002F093A" w:rsidRPr="002F093A" w14:paraId="19286162" w14:textId="77777777" w:rsidTr="00A026CE">
        <w:trPr>
          <w:cantSplit/>
          <w:trHeight w:val="300"/>
        </w:trPr>
        <w:tc>
          <w:tcPr>
            <w:tcW w:w="3379"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18393D63" w14:textId="77777777" w:rsidR="002F093A" w:rsidRPr="002F093A" w:rsidRDefault="002F093A" w:rsidP="002F093A">
            <w:pPr>
              <w:spacing w:before="240" w:after="160" w:line="259" w:lineRule="auto"/>
            </w:pPr>
            <w:r w:rsidRPr="002F093A">
              <w:t>17. Ensure data tables used in data representations are accessible.</w:t>
            </w:r>
          </w:p>
        </w:tc>
        <w:tc>
          <w:tcPr>
            <w:tcW w:w="1152"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66F4B762" w14:textId="77777777" w:rsidR="002F093A" w:rsidRPr="002F093A" w:rsidRDefault="002F093A" w:rsidP="002F093A">
            <w:pPr>
              <w:spacing w:before="240" w:after="160" w:line="259" w:lineRule="auto"/>
            </w:pPr>
            <w:r w:rsidRPr="002F093A">
              <w:t>Level 3</w:t>
            </w:r>
          </w:p>
        </w:tc>
        <w:tc>
          <w:tcPr>
            <w:tcW w:w="4587"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552C2230" w14:textId="77777777" w:rsidR="002F093A" w:rsidRPr="002F093A" w:rsidRDefault="002F093A" w:rsidP="002F093A">
            <w:pPr>
              <w:spacing w:before="240" w:after="160" w:line="259" w:lineRule="auto"/>
            </w:pPr>
            <w:r w:rsidRPr="002F093A">
              <w:t>For this workbook, the data tables made by Copilot met the main Excel table checks. The data tables made by ChatGPT needed manual fixing.</w:t>
            </w:r>
          </w:p>
        </w:tc>
      </w:tr>
      <w:tr w:rsidR="002F093A" w:rsidRPr="002F093A" w14:paraId="06C2CF7B" w14:textId="77777777" w:rsidTr="00A026CE">
        <w:trPr>
          <w:cantSplit/>
          <w:trHeight w:val="300"/>
        </w:trPr>
        <w:tc>
          <w:tcPr>
            <w:tcW w:w="3379"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3D2CAD31" w14:textId="77777777" w:rsidR="002F093A" w:rsidRPr="002F093A" w:rsidRDefault="002F093A" w:rsidP="002F093A">
            <w:pPr>
              <w:spacing w:before="240" w:after="160" w:line="259" w:lineRule="auto"/>
            </w:pPr>
            <w:r w:rsidRPr="002F093A">
              <w:t>18. Ensure all data products use plain language for the reading level of audience.</w:t>
            </w:r>
          </w:p>
        </w:tc>
        <w:tc>
          <w:tcPr>
            <w:tcW w:w="1152"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75FCFA4D" w14:textId="77777777" w:rsidR="002F093A" w:rsidRPr="002F093A" w:rsidRDefault="002F093A" w:rsidP="002F093A">
            <w:pPr>
              <w:spacing w:before="240" w:after="160" w:line="259" w:lineRule="auto"/>
            </w:pPr>
            <w:r w:rsidRPr="002F093A">
              <w:t>Level 3</w:t>
            </w:r>
          </w:p>
        </w:tc>
        <w:tc>
          <w:tcPr>
            <w:tcW w:w="4587"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051B6372" w14:textId="77777777" w:rsidR="002F093A" w:rsidRPr="002F093A" w:rsidRDefault="002F093A" w:rsidP="002F093A">
            <w:pPr>
              <w:spacing w:before="240" w:after="160" w:line="259" w:lineRule="auto"/>
            </w:pPr>
            <w:r w:rsidRPr="002F093A">
              <w:t>The workbook uses clearer labels and notes. Some IDEA terms had to stay for data accuracy.</w:t>
            </w:r>
          </w:p>
        </w:tc>
      </w:tr>
      <w:tr w:rsidR="002F093A" w:rsidRPr="002F093A" w14:paraId="31B99076" w14:textId="77777777" w:rsidTr="00A026CE">
        <w:trPr>
          <w:cantSplit/>
          <w:trHeight w:val="300"/>
        </w:trPr>
        <w:tc>
          <w:tcPr>
            <w:tcW w:w="3379"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7A9E4499" w14:textId="77777777" w:rsidR="002F093A" w:rsidRPr="002F093A" w:rsidRDefault="002F093A" w:rsidP="002F093A">
            <w:pPr>
              <w:spacing w:before="240" w:after="160" w:line="259" w:lineRule="auto"/>
            </w:pPr>
            <w:r w:rsidRPr="002F093A">
              <w:t>19. Establish a reading level range for different audiences.</w:t>
            </w:r>
          </w:p>
        </w:tc>
        <w:tc>
          <w:tcPr>
            <w:tcW w:w="1152"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24BA9426" w14:textId="77777777" w:rsidR="002F093A" w:rsidRPr="002F093A" w:rsidRDefault="002F093A" w:rsidP="002F093A">
            <w:pPr>
              <w:spacing w:before="240" w:after="160" w:line="259" w:lineRule="auto"/>
            </w:pPr>
            <w:r w:rsidRPr="002F093A">
              <w:t>N/A</w:t>
            </w:r>
          </w:p>
        </w:tc>
        <w:tc>
          <w:tcPr>
            <w:tcW w:w="4587"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24D2454E" w14:textId="77777777" w:rsidR="002F093A" w:rsidRPr="002F093A" w:rsidRDefault="002F093A" w:rsidP="002F093A">
            <w:pPr>
              <w:spacing w:before="240" w:after="160" w:line="259" w:lineRule="auto"/>
            </w:pPr>
            <w:r w:rsidRPr="002F093A">
              <w:t>This is an agency rule. The workbook does not set reading levels for each audience.</w:t>
            </w:r>
          </w:p>
        </w:tc>
      </w:tr>
      <w:tr w:rsidR="002F093A" w:rsidRPr="002F093A" w14:paraId="6692CBBE" w14:textId="77777777" w:rsidTr="00A026CE">
        <w:trPr>
          <w:cantSplit/>
          <w:trHeight w:val="300"/>
        </w:trPr>
        <w:tc>
          <w:tcPr>
            <w:tcW w:w="3379"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36E7D184" w14:textId="77777777" w:rsidR="002F093A" w:rsidRPr="002F093A" w:rsidRDefault="002F093A" w:rsidP="002F093A">
            <w:pPr>
              <w:spacing w:before="240" w:after="160" w:line="259" w:lineRule="auto"/>
            </w:pPr>
            <w:r w:rsidRPr="002F093A">
              <w:t>20. Check the reading level of each data product for conformity with the reading range for each audience.</w:t>
            </w:r>
          </w:p>
        </w:tc>
        <w:tc>
          <w:tcPr>
            <w:tcW w:w="1152"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765D75D7" w14:textId="77777777" w:rsidR="002F093A" w:rsidRPr="002F093A" w:rsidRDefault="002F093A" w:rsidP="002F093A">
            <w:pPr>
              <w:spacing w:before="240" w:after="160" w:line="259" w:lineRule="auto"/>
            </w:pPr>
            <w:r w:rsidRPr="002F093A">
              <w:t>Level 2</w:t>
            </w:r>
          </w:p>
        </w:tc>
        <w:tc>
          <w:tcPr>
            <w:tcW w:w="4587"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7A7E9E7B" w14:textId="77777777" w:rsidR="002F093A" w:rsidRPr="002F093A" w:rsidRDefault="002F093A" w:rsidP="002F093A">
            <w:pPr>
              <w:spacing w:before="240" w:after="160" w:line="259" w:lineRule="auto"/>
            </w:pPr>
            <w:r w:rsidRPr="002F093A">
              <w:t>No formal reading level goal was given. A plain language check should be done before posting.</w:t>
            </w:r>
          </w:p>
        </w:tc>
      </w:tr>
      <w:tr w:rsidR="002F093A" w:rsidRPr="002F093A" w14:paraId="22611E49" w14:textId="77777777" w:rsidTr="00A026CE">
        <w:trPr>
          <w:cantSplit/>
          <w:trHeight w:val="300"/>
        </w:trPr>
        <w:tc>
          <w:tcPr>
            <w:tcW w:w="3379"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289F29FE" w14:textId="77777777" w:rsidR="002F093A" w:rsidRPr="002F093A" w:rsidRDefault="002F093A" w:rsidP="002F093A">
            <w:pPr>
              <w:spacing w:before="240" w:after="160" w:line="259" w:lineRule="auto"/>
            </w:pPr>
            <w:r w:rsidRPr="002F093A">
              <w:t>21. Develop feedback mechanisms that incorporate people with disabilities into the process.</w:t>
            </w:r>
          </w:p>
        </w:tc>
        <w:tc>
          <w:tcPr>
            <w:tcW w:w="1152"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7D1AB350" w14:textId="77777777" w:rsidR="002F093A" w:rsidRPr="002F093A" w:rsidRDefault="002F093A" w:rsidP="002F093A">
            <w:pPr>
              <w:spacing w:before="240" w:after="160" w:line="259" w:lineRule="auto"/>
            </w:pPr>
            <w:r w:rsidRPr="002F093A">
              <w:t>N/A</w:t>
            </w:r>
          </w:p>
        </w:tc>
        <w:tc>
          <w:tcPr>
            <w:tcW w:w="4587"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045DED31" w14:textId="77777777" w:rsidR="002F093A" w:rsidRPr="002F093A" w:rsidRDefault="002F093A" w:rsidP="002F093A">
            <w:pPr>
              <w:spacing w:before="240" w:after="160" w:line="259" w:lineRule="auto"/>
            </w:pPr>
            <w:r w:rsidRPr="002F093A">
              <w:t>The workbook does not include a feedback process. A public page should include one.</w:t>
            </w:r>
          </w:p>
        </w:tc>
      </w:tr>
      <w:tr w:rsidR="002F093A" w:rsidRPr="002F093A" w14:paraId="09584724" w14:textId="77777777" w:rsidTr="00A026CE">
        <w:trPr>
          <w:cantSplit/>
          <w:trHeight w:val="300"/>
        </w:trPr>
        <w:tc>
          <w:tcPr>
            <w:tcW w:w="3379"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02D393D1" w14:textId="77777777" w:rsidR="002F093A" w:rsidRPr="002F093A" w:rsidRDefault="002F093A" w:rsidP="002F093A">
            <w:pPr>
              <w:spacing w:before="240" w:after="160" w:line="259" w:lineRule="auto"/>
            </w:pPr>
            <w:r w:rsidRPr="002F093A">
              <w:t>22. Identify your current process for receiving feedback on data products.</w:t>
            </w:r>
          </w:p>
        </w:tc>
        <w:tc>
          <w:tcPr>
            <w:tcW w:w="1152"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09DA5C5F" w14:textId="77777777" w:rsidR="002F093A" w:rsidRPr="002F093A" w:rsidRDefault="002F093A" w:rsidP="002F093A">
            <w:pPr>
              <w:spacing w:before="240" w:after="160" w:line="259" w:lineRule="auto"/>
            </w:pPr>
            <w:r w:rsidRPr="002F093A">
              <w:t>N/A</w:t>
            </w:r>
          </w:p>
        </w:tc>
        <w:tc>
          <w:tcPr>
            <w:tcW w:w="4587"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191658C5" w14:textId="77777777" w:rsidR="002F093A" w:rsidRPr="002F093A" w:rsidRDefault="002F093A" w:rsidP="002F093A">
            <w:pPr>
              <w:spacing w:before="240" w:after="160" w:line="259" w:lineRule="auto"/>
            </w:pPr>
            <w:r w:rsidRPr="002F093A">
              <w:t>This is about agency feedback steps. The workbook does not show this.</w:t>
            </w:r>
          </w:p>
        </w:tc>
      </w:tr>
      <w:tr w:rsidR="002F093A" w:rsidRPr="002F093A" w14:paraId="7EDD62A2" w14:textId="77777777" w:rsidTr="00A026CE">
        <w:trPr>
          <w:cantSplit/>
          <w:trHeight w:val="300"/>
        </w:trPr>
        <w:tc>
          <w:tcPr>
            <w:tcW w:w="3379"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1AADE28C" w14:textId="77777777" w:rsidR="002F093A" w:rsidRPr="002F093A" w:rsidRDefault="002F093A" w:rsidP="002F093A">
            <w:pPr>
              <w:spacing w:before="240" w:after="160" w:line="259" w:lineRule="auto"/>
            </w:pPr>
            <w:r w:rsidRPr="002F093A">
              <w:t>23. Evaluate your current processes for accessibility.</w:t>
            </w:r>
          </w:p>
        </w:tc>
        <w:tc>
          <w:tcPr>
            <w:tcW w:w="1152"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1BD8C202" w14:textId="77777777" w:rsidR="002F093A" w:rsidRPr="002F093A" w:rsidRDefault="002F093A" w:rsidP="002F093A">
            <w:pPr>
              <w:spacing w:before="240" w:after="160" w:line="259" w:lineRule="auto"/>
            </w:pPr>
            <w:r w:rsidRPr="002F093A">
              <w:t>N/A</w:t>
            </w:r>
          </w:p>
        </w:tc>
        <w:tc>
          <w:tcPr>
            <w:tcW w:w="4587"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659777D7" w14:textId="77777777" w:rsidR="002F093A" w:rsidRPr="002F093A" w:rsidRDefault="002F093A" w:rsidP="002F093A">
            <w:pPr>
              <w:spacing w:before="240" w:after="160" w:line="259" w:lineRule="auto"/>
            </w:pPr>
            <w:r w:rsidRPr="002F093A">
              <w:t>This would require a review of the agency website and feedback process.</w:t>
            </w:r>
          </w:p>
        </w:tc>
      </w:tr>
      <w:tr w:rsidR="002F093A" w:rsidRPr="002F093A" w14:paraId="214C077A" w14:textId="77777777" w:rsidTr="00A026CE">
        <w:trPr>
          <w:cantSplit/>
          <w:trHeight w:val="300"/>
        </w:trPr>
        <w:tc>
          <w:tcPr>
            <w:tcW w:w="3379"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0E1DDC30" w14:textId="77777777" w:rsidR="002F093A" w:rsidRPr="002F093A" w:rsidRDefault="002F093A" w:rsidP="002F093A">
            <w:pPr>
              <w:spacing w:before="240" w:after="160" w:line="259" w:lineRule="auto"/>
            </w:pPr>
            <w:r w:rsidRPr="002F093A">
              <w:t>24. Ensure that any feedback received is acted upon and followed up on.</w:t>
            </w:r>
          </w:p>
        </w:tc>
        <w:tc>
          <w:tcPr>
            <w:tcW w:w="1152"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2A94D051" w14:textId="77777777" w:rsidR="002F093A" w:rsidRPr="002F093A" w:rsidRDefault="002F093A" w:rsidP="002F093A">
            <w:pPr>
              <w:spacing w:before="240" w:after="160" w:line="259" w:lineRule="auto"/>
            </w:pPr>
            <w:r w:rsidRPr="002F093A">
              <w:t>N/A</w:t>
            </w:r>
          </w:p>
        </w:tc>
        <w:tc>
          <w:tcPr>
            <w:tcW w:w="4587"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2A0873B7" w14:textId="77777777" w:rsidR="002F093A" w:rsidRPr="002F093A" w:rsidRDefault="002F093A" w:rsidP="002F093A">
            <w:pPr>
              <w:spacing w:before="240" w:after="160" w:line="259" w:lineRule="auto"/>
            </w:pPr>
            <w:r w:rsidRPr="002F093A">
              <w:t>This is a workflow item. It cannot be checked from the workbook.</w:t>
            </w:r>
          </w:p>
        </w:tc>
      </w:tr>
      <w:tr w:rsidR="002F093A" w:rsidRPr="002F093A" w14:paraId="67086DBB" w14:textId="77777777" w:rsidTr="00A026CE">
        <w:trPr>
          <w:cantSplit/>
          <w:trHeight w:val="300"/>
        </w:trPr>
        <w:tc>
          <w:tcPr>
            <w:tcW w:w="3379"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7CC79E8C" w14:textId="77777777" w:rsidR="002F093A" w:rsidRPr="002F093A" w:rsidRDefault="002F093A" w:rsidP="002F093A">
            <w:pPr>
              <w:spacing w:before="240" w:after="160" w:line="259" w:lineRule="auto"/>
            </w:pPr>
            <w:r w:rsidRPr="002F093A">
              <w:t>25. Research your agency’s accessibility policies and practices. Does your agency offer training?</w:t>
            </w:r>
          </w:p>
        </w:tc>
        <w:tc>
          <w:tcPr>
            <w:tcW w:w="1152"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111A48CA" w14:textId="77777777" w:rsidR="002F093A" w:rsidRPr="002F093A" w:rsidRDefault="002F093A" w:rsidP="002F093A">
            <w:pPr>
              <w:spacing w:before="240" w:after="160" w:line="259" w:lineRule="auto"/>
            </w:pPr>
            <w:r w:rsidRPr="002F093A">
              <w:t>N/A</w:t>
            </w:r>
          </w:p>
        </w:tc>
        <w:tc>
          <w:tcPr>
            <w:tcW w:w="4587"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38671E76" w14:textId="77777777" w:rsidR="002F093A" w:rsidRPr="002F093A" w:rsidRDefault="002F093A" w:rsidP="002F093A">
            <w:pPr>
              <w:spacing w:before="240" w:after="160" w:line="259" w:lineRule="auto"/>
            </w:pPr>
            <w:r w:rsidRPr="002F093A">
              <w:t>This is an agency policy and training item. It cannot be checked from the workbook.</w:t>
            </w:r>
          </w:p>
        </w:tc>
      </w:tr>
      <w:tr w:rsidR="002F093A" w:rsidRPr="002F093A" w14:paraId="75B693BE" w14:textId="77777777" w:rsidTr="00A026CE">
        <w:trPr>
          <w:cantSplit/>
          <w:trHeight w:val="300"/>
        </w:trPr>
        <w:tc>
          <w:tcPr>
            <w:tcW w:w="3379"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4966891B" w14:textId="77777777" w:rsidR="002F093A" w:rsidRPr="002F093A" w:rsidRDefault="002F093A" w:rsidP="002F093A">
            <w:pPr>
              <w:spacing w:before="240" w:after="160" w:line="259" w:lineRule="auto"/>
            </w:pPr>
            <w:r w:rsidRPr="002F093A">
              <w:t>26. Research your agency accessibility policies and practices. Is an accessibility statement posted?</w:t>
            </w:r>
          </w:p>
        </w:tc>
        <w:tc>
          <w:tcPr>
            <w:tcW w:w="1152"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7DA6B968" w14:textId="77777777" w:rsidR="002F093A" w:rsidRPr="002F093A" w:rsidRDefault="002F093A" w:rsidP="002F093A">
            <w:pPr>
              <w:spacing w:before="240" w:after="160" w:line="259" w:lineRule="auto"/>
            </w:pPr>
            <w:r w:rsidRPr="002F093A">
              <w:t>N/A</w:t>
            </w:r>
          </w:p>
        </w:tc>
        <w:tc>
          <w:tcPr>
            <w:tcW w:w="4587"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0023BA81" w14:textId="77777777" w:rsidR="002F093A" w:rsidRPr="002F093A" w:rsidRDefault="002F093A" w:rsidP="002F093A">
            <w:pPr>
              <w:spacing w:before="240" w:after="160" w:line="259" w:lineRule="auto"/>
            </w:pPr>
            <w:r w:rsidRPr="002F093A">
              <w:t>This is a website and policy item. It cannot be checked from the workbook.</w:t>
            </w:r>
          </w:p>
        </w:tc>
      </w:tr>
      <w:tr w:rsidR="002F093A" w:rsidRPr="002F093A" w14:paraId="3E699322" w14:textId="77777777" w:rsidTr="00A026CE">
        <w:trPr>
          <w:cantSplit/>
          <w:trHeight w:val="300"/>
        </w:trPr>
        <w:tc>
          <w:tcPr>
            <w:tcW w:w="3379"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784ED8A8" w14:textId="77777777" w:rsidR="002F093A" w:rsidRPr="002F093A" w:rsidRDefault="002F093A" w:rsidP="002F093A">
            <w:pPr>
              <w:spacing w:before="240" w:after="160" w:line="259" w:lineRule="auto"/>
            </w:pPr>
            <w:r w:rsidRPr="002F093A">
              <w:t>27. Identify data shared, linked, or integrated with other programs and determine if they meet accessibility standards.</w:t>
            </w:r>
          </w:p>
        </w:tc>
        <w:tc>
          <w:tcPr>
            <w:tcW w:w="1152"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03DA9E32" w14:textId="77777777" w:rsidR="002F093A" w:rsidRPr="002F093A" w:rsidRDefault="002F093A" w:rsidP="002F093A">
            <w:pPr>
              <w:spacing w:before="240" w:after="160" w:line="259" w:lineRule="auto"/>
            </w:pPr>
            <w:r w:rsidRPr="002F093A">
              <w:t>N/A</w:t>
            </w:r>
          </w:p>
        </w:tc>
        <w:tc>
          <w:tcPr>
            <w:tcW w:w="4587"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74F38CB3" w14:textId="77777777" w:rsidR="002F093A" w:rsidRPr="002F093A" w:rsidRDefault="002F093A" w:rsidP="002F093A">
            <w:pPr>
              <w:spacing w:before="240" w:after="160" w:line="259" w:lineRule="auto"/>
            </w:pPr>
            <w:r w:rsidRPr="002F093A">
              <w:t>The workbook does not show linked or shared data systems.</w:t>
            </w:r>
          </w:p>
        </w:tc>
      </w:tr>
      <w:tr w:rsidR="002F093A" w:rsidRPr="002F093A" w14:paraId="71675F3B" w14:textId="77777777" w:rsidTr="00A026CE">
        <w:trPr>
          <w:cantSplit/>
          <w:trHeight w:val="300"/>
        </w:trPr>
        <w:tc>
          <w:tcPr>
            <w:tcW w:w="3379"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733E4C9A" w14:textId="77777777" w:rsidR="002F093A" w:rsidRPr="002F093A" w:rsidRDefault="002F093A" w:rsidP="002F093A">
            <w:pPr>
              <w:spacing w:before="240" w:after="160" w:line="259" w:lineRule="auto"/>
            </w:pPr>
            <w:r w:rsidRPr="002F093A">
              <w:t>28. Add accessibility standards to MOUs or other legal agreements with vendors.</w:t>
            </w:r>
          </w:p>
        </w:tc>
        <w:tc>
          <w:tcPr>
            <w:tcW w:w="1152"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380D9433" w14:textId="77777777" w:rsidR="002F093A" w:rsidRPr="002F093A" w:rsidRDefault="002F093A" w:rsidP="002F093A">
            <w:pPr>
              <w:spacing w:before="240" w:after="160" w:line="259" w:lineRule="auto"/>
            </w:pPr>
            <w:r w:rsidRPr="002F093A">
              <w:t>N/A</w:t>
            </w:r>
          </w:p>
        </w:tc>
        <w:tc>
          <w:tcPr>
            <w:tcW w:w="4587"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7BFB43DD" w14:textId="77777777" w:rsidR="002F093A" w:rsidRPr="002F093A" w:rsidRDefault="002F093A" w:rsidP="002F093A">
            <w:pPr>
              <w:spacing w:before="240" w:after="160" w:line="259" w:lineRule="auto"/>
            </w:pPr>
            <w:r w:rsidRPr="002F093A">
              <w:t>This is a legal or contract item. It does not apply to one workbook.</w:t>
            </w:r>
          </w:p>
        </w:tc>
      </w:tr>
      <w:tr w:rsidR="002F093A" w:rsidRPr="002F093A" w14:paraId="4075B29A" w14:textId="77777777" w:rsidTr="00A026CE">
        <w:trPr>
          <w:cantSplit/>
          <w:trHeight w:val="300"/>
        </w:trPr>
        <w:tc>
          <w:tcPr>
            <w:tcW w:w="3379"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25BD54A5" w14:textId="77777777" w:rsidR="002F093A" w:rsidRPr="002F093A" w:rsidRDefault="002F093A" w:rsidP="002F093A">
            <w:pPr>
              <w:spacing w:before="240" w:after="160" w:line="259" w:lineRule="auto"/>
            </w:pPr>
            <w:r w:rsidRPr="002F093A">
              <w:t>29. All data extracted from Part C and Part B data systems are accessible for all data-driven decisions.</w:t>
            </w:r>
          </w:p>
        </w:tc>
        <w:tc>
          <w:tcPr>
            <w:tcW w:w="1152"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6B64FB4E" w14:textId="77777777" w:rsidR="002F093A" w:rsidRPr="002F093A" w:rsidRDefault="002F093A" w:rsidP="002F093A">
            <w:pPr>
              <w:spacing w:before="240" w:after="160" w:line="259" w:lineRule="auto"/>
            </w:pPr>
            <w:r w:rsidRPr="002F093A">
              <w:t>Level 3</w:t>
            </w:r>
          </w:p>
        </w:tc>
        <w:tc>
          <w:tcPr>
            <w:tcW w:w="4587" w:type="dxa"/>
            <w:tcBorders>
              <w:top w:val="single" w:sz="8" w:space="0" w:color="auto"/>
              <w:left w:val="single" w:sz="8" w:space="0" w:color="auto"/>
              <w:bottom w:val="single" w:sz="8" w:space="0" w:color="auto"/>
              <w:right w:val="single" w:sz="8" w:space="0" w:color="auto"/>
            </w:tcBorders>
            <w:tcMar>
              <w:top w:w="0" w:type="dxa"/>
              <w:left w:w="144" w:type="dxa"/>
              <w:bottom w:w="0" w:type="dxa"/>
              <w:right w:w="144" w:type="dxa"/>
            </w:tcMar>
            <w:hideMark/>
          </w:tcPr>
          <w:p w14:paraId="1C09D679" w14:textId="77777777" w:rsidR="002F093A" w:rsidRPr="002F093A" w:rsidRDefault="002F093A" w:rsidP="002F093A">
            <w:pPr>
              <w:spacing w:before="240" w:after="160" w:line="259" w:lineRule="auto"/>
            </w:pPr>
            <w:r w:rsidRPr="002F093A">
              <w:t>This one IDEA child count file was made more accessible. This does not prove that all IDEA extracts are accessible.</w:t>
            </w:r>
          </w:p>
        </w:tc>
      </w:tr>
    </w:tbl>
    <w:p w14:paraId="7E51A531" w14:textId="77777777" w:rsidR="002F093A" w:rsidRPr="002F093A" w:rsidRDefault="002F093A" w:rsidP="002F093A">
      <w:pPr>
        <w:spacing w:before="240"/>
        <w:rPr>
          <w:i/>
          <w:iCs/>
        </w:rPr>
      </w:pPr>
      <w:r w:rsidRPr="002F093A">
        <w:rPr>
          <w:i/>
          <w:iCs/>
        </w:rPr>
        <w:t>The contents of this document were developed under a grant from the US Department of Education, H373Q220002. However, those contents do not necessarily represent the policy of the US Department of Education, and you should not assume endorsement by the Federal Government. Project Officers: Juliette Gudknecht and Eric Caruso.</w:t>
      </w:r>
    </w:p>
    <w:p w14:paraId="3F2D815B" w14:textId="77777777" w:rsidR="002F093A" w:rsidRPr="00B272AD" w:rsidRDefault="002F093A" w:rsidP="00B272AD">
      <w:pPr>
        <w:spacing w:before="240"/>
      </w:pPr>
    </w:p>
    <w:sectPr w:rsidR="002F093A" w:rsidRPr="00B272AD" w:rsidSect="003519FF">
      <w:headerReference w:type="default" r:id="rId15"/>
      <w:footerReference w:type="default" r:id="rId16"/>
      <w:headerReference w:type="first" r:id="rId17"/>
      <w:footerReference w:type="first" r:id="rId18"/>
      <w:pgSz w:w="12240" w:h="15840"/>
      <w:pgMar w:top="2016"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Fred Edora" w:date="2026-07-02T12:57:00Z" w:initials="FBE">
    <w:p w14:paraId="1470ECF8" w14:textId="77777777" w:rsidR="006C3EBF" w:rsidRDefault="006C3EBF">
      <w:pPr>
        <w:pStyle w:val="CommentText"/>
      </w:pPr>
      <w:r>
        <w:rPr>
          <w:rStyle w:val="CommentReference"/>
        </w:rPr>
        <w:annotationRef/>
      </w:r>
      <w:r>
        <w:t>I think this section would be better if under each area, there are bullet points rather than paragraphs</w:t>
      </w:r>
    </w:p>
  </w:comment>
  <w:comment w:id="13" w:author="Bui, John" w:date="2026-07-10T14:48:00Z" w:initials="BJ">
    <w:p w14:paraId="4B3FADCD" w14:textId="77777777" w:rsidR="006C3EBF" w:rsidRDefault="006C3EBF">
      <w:pPr>
        <w:pStyle w:val="CommentText"/>
      </w:pPr>
      <w:r>
        <w:rPr>
          <w:rStyle w:val="CommentReference"/>
        </w:rPr>
        <w:annotationRef/>
      </w:r>
      <w:r w:rsidRPr="32E34E00">
        <w:t>Converted the paragraphs in this section to bullet points. Feel free to edit.</w:t>
      </w:r>
    </w:p>
  </w:comment>
  <w:comment w:id="14" w:author="Levette Williams" w:date="2026-07-15T16:14:00Z" w:initials="LW">
    <w:p w14:paraId="64FB64CA" w14:textId="77777777" w:rsidR="006C3EBF" w:rsidRDefault="006C3EBF">
      <w:pPr>
        <w:pStyle w:val="CommentText"/>
      </w:pPr>
      <w:r>
        <w:rPr>
          <w:rStyle w:val="CommentReference"/>
        </w:rPr>
        <w:annotationRef/>
      </w:r>
      <w:r>
        <w:t>Thanks John</w:t>
      </w:r>
    </w:p>
  </w:comment>
  <w:comment w:id="35" w:author="Fred Edora" w:date="2026-08-10T15:15:00Z" w:initials="FE">
    <w:p w14:paraId="36CE37BC" w14:textId="01526ED4" w:rsidR="004F21F0" w:rsidRDefault="00F51491">
      <w:pPr>
        <w:pStyle w:val="CommentText"/>
      </w:pPr>
      <w:r>
        <w:rPr>
          <w:rStyle w:val="CommentReference"/>
        </w:rPr>
        <w:annotationRef/>
      </w:r>
      <w:r w:rsidRPr="6E7B9B18">
        <w:t>I would add that agencies/st</w:t>
      </w:r>
      <w:r w:rsidRPr="6E7B9B18">
        <w:t>aff should know the relevant federal and state regulations regarding student privacy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70ECF8" w15:done="1"/>
  <w15:commentEx w15:paraId="4B3FADCD" w15:paraIdParent="1470ECF8" w15:done="1"/>
  <w15:commentEx w15:paraId="64FB64CA" w15:paraIdParent="1470ECF8" w15:done="1"/>
  <w15:commentEx w15:paraId="36CE37B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9835B2" w16cex:dateUtc="2026-07-02T16:57:00Z">
    <w16cex:extLst>
      <w16:ext w16:uri="{CE6994B0-6A32-4C9F-8C6B-6E91EDA988CE}">
        <cr:reactions xmlns:cr="http://schemas.microsoft.com/office/comments/2020/reactions">
          <cr:reaction reactionType="1">
            <cr:reactionInfo dateUtc="2026-07-10T18:39:07Z">
              <cr:user userId="S::jbui8_gatech.edu#ext#@applieden.onmicrosoft.com::ebbc67bc-02cb-46e0-b6ce-1a2a037f19e3" userProvider="AD" userName="Bui, John"/>
            </cr:reactionInfo>
            <cr:reactionInfo dateUtc="2026-07-15T20:14:21Z">
              <cr:user userId="S::lewilliams@aemcorp.com::1ef35ae3-a01d-46d2-8dfc-2ac875f0bc21" userProvider="AD" userName="Levette Williams"/>
            </cr:reactionInfo>
          </cr:reaction>
        </cr:reactions>
      </w16:ext>
    </w16cex:extLst>
  </w16cex:commentExtensible>
  <w16cex:commentExtensible w16cex:durableId="213D5065" w16cex:dateUtc="2026-07-10T18:48:00Z"/>
  <w16cex:commentExtensible w16cex:durableId="615291B5" w16cex:dateUtc="2026-07-15T20:14:00Z"/>
  <w16cex:commentExtensible w16cex:durableId="3D1537D1" w16cex:dateUtc="2026-08-10T19: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70ECF8" w16cid:durableId="079835B2"/>
  <w16cid:commentId w16cid:paraId="4B3FADCD" w16cid:durableId="213D5065"/>
  <w16cid:commentId w16cid:paraId="64FB64CA" w16cid:durableId="615291B5"/>
  <w16cid:commentId w16cid:paraId="36CE37BC" w16cid:durableId="3D1537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13C07" w14:textId="77777777" w:rsidR="00F51491" w:rsidRDefault="00F51491" w:rsidP="004D4CAD">
      <w:pPr>
        <w:spacing w:after="0" w:line="240" w:lineRule="auto"/>
      </w:pPr>
      <w:r>
        <w:separator/>
      </w:r>
    </w:p>
  </w:endnote>
  <w:endnote w:type="continuationSeparator" w:id="0">
    <w:p w14:paraId="0E1C318A" w14:textId="77777777" w:rsidR="00F51491" w:rsidRDefault="00F51491" w:rsidP="004D4C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yriad Pro">
    <w:altName w:val="Segoe UI"/>
    <w:panose1 w:val="00000000000000000000"/>
    <w:charset w:val="00"/>
    <w:family w:val="swiss"/>
    <w:notTrueType/>
    <w:pitch w:val="variable"/>
    <w:sig w:usb0="2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218E8" w14:textId="5880CF05" w:rsidR="00FC338A" w:rsidRDefault="00FC338A" w:rsidP="00FC338A">
    <w:pPr>
      <w:pStyle w:val="Footer"/>
      <w:jc w:val="right"/>
    </w:pPr>
    <w:r w:rsidRPr="00B14E67">
      <w:rPr>
        <w:b/>
        <w:bCs/>
        <w:noProof/>
        <w:highlight w:val="yellow"/>
      </w:rPr>
      <mc:AlternateContent>
        <mc:Choice Requires="wpg">
          <w:drawing>
            <wp:anchor distT="0" distB="0" distL="114300" distR="114300" simplePos="0" relativeHeight="251658240" behindDoc="0" locked="0" layoutInCell="1" allowOverlap="1" wp14:anchorId="260C2A13" wp14:editId="66FAB334">
              <wp:simplePos x="0" y="0"/>
              <wp:positionH relativeFrom="column">
                <wp:posOffset>-3237926</wp:posOffset>
              </wp:positionH>
              <wp:positionV relativeFrom="paragraph">
                <wp:posOffset>326577</wp:posOffset>
              </wp:positionV>
              <wp:extent cx="7810201" cy="3616773"/>
              <wp:effectExtent l="0" t="590550" r="0" b="746125"/>
              <wp:wrapNone/>
              <wp:docPr id="991053358" name="Group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810201" cy="3616773"/>
                        <a:chOff x="0" y="0"/>
                        <a:chExt cx="7810201" cy="3616773"/>
                      </a:xfrm>
                    </wpg:grpSpPr>
                    <wps:wsp>
                      <wps:cNvPr id="131539042" name="Oval 3">
                        <a:extLst>
                          <a:ext uri="{C183D7F6-B498-43B3-948B-1728B52AA6E4}">
                            <adec:decorative xmlns:adec="http://schemas.microsoft.com/office/drawing/2017/decorative" val="1"/>
                          </a:ext>
                        </a:extLst>
                      </wps:cNvPr>
                      <wps:cNvSpPr/>
                      <wps:spPr>
                        <a:xfrm rot="11809648">
                          <a:off x="0" y="118558"/>
                          <a:ext cx="6873875" cy="3498215"/>
                        </a:xfrm>
                        <a:prstGeom prst="ellipse">
                          <a:avLst/>
                        </a:prstGeom>
                        <a:gradFill flip="none" rotWithShape="1">
                          <a:gsLst>
                            <a:gs pos="0">
                              <a:srgbClr val="225A8A">
                                <a:shade val="30000"/>
                                <a:satMod val="115000"/>
                              </a:srgbClr>
                            </a:gs>
                            <a:gs pos="50000">
                              <a:srgbClr val="225A8A">
                                <a:shade val="67500"/>
                                <a:satMod val="115000"/>
                              </a:srgbClr>
                            </a:gs>
                            <a:gs pos="100000">
                              <a:srgbClr val="225A8A">
                                <a:shade val="100000"/>
                                <a:satMod val="115000"/>
                              </a:srgbClr>
                            </a:gs>
                          </a:gsLst>
                          <a:lin ang="0" scaled="1"/>
                          <a:tileRect/>
                        </a:gradFill>
                        <a:ln w="76200">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8971563" name="Flowchart: Stored Data 4">
                        <a:extLst>
                          <a:ext uri="{C183D7F6-B498-43B3-948B-1728B52AA6E4}">
                            <adec:decorative xmlns:adec="http://schemas.microsoft.com/office/drawing/2017/decorative" val="1"/>
                          </a:ext>
                        </a:extLst>
                      </wps:cNvPr>
                      <wps:cNvSpPr/>
                      <wps:spPr>
                        <a:xfrm rot="7877115">
                          <a:off x="3355041" y="-1878330"/>
                          <a:ext cx="2576830" cy="6333490"/>
                        </a:xfrm>
                        <a:custGeom>
                          <a:avLst/>
                          <a:gdLst>
                            <a:gd name="connsiteX0" fmla="*/ 1667 w 10000"/>
                            <a:gd name="connsiteY0" fmla="*/ 0 h 10000"/>
                            <a:gd name="connsiteX1" fmla="*/ 10000 w 10000"/>
                            <a:gd name="connsiteY1" fmla="*/ 0 h 10000"/>
                            <a:gd name="connsiteX2" fmla="*/ 8333 w 10000"/>
                            <a:gd name="connsiteY2" fmla="*/ 5000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4936 w 23269"/>
                            <a:gd name="connsiteY0" fmla="*/ 0 h 10000"/>
                            <a:gd name="connsiteX1" fmla="*/ 23269 w 23269"/>
                            <a:gd name="connsiteY1" fmla="*/ 0 h 10000"/>
                            <a:gd name="connsiteX2" fmla="*/ 21602 w 23269"/>
                            <a:gd name="connsiteY2" fmla="*/ 5000 h 10000"/>
                            <a:gd name="connsiteX3" fmla="*/ 23269 w 23269"/>
                            <a:gd name="connsiteY3" fmla="*/ 10000 h 10000"/>
                            <a:gd name="connsiteX4" fmla="*/ 14936 w 23269"/>
                            <a:gd name="connsiteY4" fmla="*/ 10000 h 10000"/>
                            <a:gd name="connsiteX5" fmla="*/ 0 w 23269"/>
                            <a:gd name="connsiteY5" fmla="*/ 4769 h 10000"/>
                            <a:gd name="connsiteX6" fmla="*/ 14936 w 23269"/>
                            <a:gd name="connsiteY6" fmla="*/ 0 h 10000"/>
                            <a:gd name="connsiteX0" fmla="*/ 14936 w 23269"/>
                            <a:gd name="connsiteY0" fmla="*/ 0 h 10000"/>
                            <a:gd name="connsiteX1" fmla="*/ 23269 w 23269"/>
                            <a:gd name="connsiteY1" fmla="*/ 0 h 10000"/>
                            <a:gd name="connsiteX2" fmla="*/ 10734 w 23269"/>
                            <a:gd name="connsiteY2" fmla="*/ 4973 h 10000"/>
                            <a:gd name="connsiteX3" fmla="*/ 23269 w 23269"/>
                            <a:gd name="connsiteY3" fmla="*/ 10000 h 10000"/>
                            <a:gd name="connsiteX4" fmla="*/ 14936 w 23269"/>
                            <a:gd name="connsiteY4" fmla="*/ 10000 h 10000"/>
                            <a:gd name="connsiteX5" fmla="*/ 0 w 23269"/>
                            <a:gd name="connsiteY5" fmla="*/ 4769 h 10000"/>
                            <a:gd name="connsiteX6" fmla="*/ 14936 w 23269"/>
                            <a:gd name="connsiteY6" fmla="*/ 0 h 10000"/>
                            <a:gd name="connsiteX0" fmla="*/ 14936 w 23269"/>
                            <a:gd name="connsiteY0" fmla="*/ 0 h 10000"/>
                            <a:gd name="connsiteX1" fmla="*/ 23269 w 23269"/>
                            <a:gd name="connsiteY1" fmla="*/ 0 h 10000"/>
                            <a:gd name="connsiteX2" fmla="*/ 8754 w 23269"/>
                            <a:gd name="connsiteY2" fmla="*/ 4900 h 10000"/>
                            <a:gd name="connsiteX3" fmla="*/ 23269 w 23269"/>
                            <a:gd name="connsiteY3" fmla="*/ 10000 h 10000"/>
                            <a:gd name="connsiteX4" fmla="*/ 14936 w 23269"/>
                            <a:gd name="connsiteY4" fmla="*/ 10000 h 10000"/>
                            <a:gd name="connsiteX5" fmla="*/ 0 w 23269"/>
                            <a:gd name="connsiteY5" fmla="*/ 4769 h 10000"/>
                            <a:gd name="connsiteX6" fmla="*/ 14936 w 23269"/>
                            <a:gd name="connsiteY6" fmla="*/ 0 h 10000"/>
                            <a:gd name="connsiteX0" fmla="*/ 14936 w 23269"/>
                            <a:gd name="connsiteY0" fmla="*/ 0 h 10000"/>
                            <a:gd name="connsiteX1" fmla="*/ 23269 w 23269"/>
                            <a:gd name="connsiteY1" fmla="*/ 0 h 10000"/>
                            <a:gd name="connsiteX2" fmla="*/ 7490 w 23269"/>
                            <a:gd name="connsiteY2" fmla="*/ 4834 h 10000"/>
                            <a:gd name="connsiteX3" fmla="*/ 23269 w 23269"/>
                            <a:gd name="connsiteY3" fmla="*/ 10000 h 10000"/>
                            <a:gd name="connsiteX4" fmla="*/ 14936 w 23269"/>
                            <a:gd name="connsiteY4" fmla="*/ 10000 h 10000"/>
                            <a:gd name="connsiteX5" fmla="*/ 0 w 23269"/>
                            <a:gd name="connsiteY5" fmla="*/ 4769 h 10000"/>
                            <a:gd name="connsiteX6" fmla="*/ 14936 w 23269"/>
                            <a:gd name="connsiteY6" fmla="*/ 0 h 1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3269" h="10000">
                              <a:moveTo>
                                <a:pt x="14936" y="0"/>
                              </a:moveTo>
                              <a:lnTo>
                                <a:pt x="23269" y="0"/>
                              </a:lnTo>
                              <a:cubicBezTo>
                                <a:pt x="22348" y="0"/>
                                <a:pt x="7490" y="2073"/>
                                <a:pt x="7490" y="4834"/>
                              </a:cubicBezTo>
                              <a:cubicBezTo>
                                <a:pt x="7490" y="7595"/>
                                <a:pt x="22348" y="10000"/>
                                <a:pt x="23269" y="10000"/>
                              </a:cubicBezTo>
                              <a:lnTo>
                                <a:pt x="14936" y="10000"/>
                              </a:lnTo>
                              <a:cubicBezTo>
                                <a:pt x="14015" y="10000"/>
                                <a:pt x="0" y="7530"/>
                                <a:pt x="0" y="4769"/>
                              </a:cubicBezTo>
                              <a:cubicBezTo>
                                <a:pt x="0" y="2008"/>
                                <a:pt x="14015" y="0"/>
                                <a:pt x="14936" y="0"/>
                              </a:cubicBezTo>
                              <a:close/>
                            </a:path>
                          </a:pathLst>
                        </a:custGeom>
                        <a:gradFill flip="none" rotWithShape="1">
                          <a:gsLst>
                            <a:gs pos="0">
                              <a:srgbClr val="27AAE1">
                                <a:shade val="30000"/>
                                <a:satMod val="115000"/>
                              </a:srgbClr>
                            </a:gs>
                            <a:gs pos="50000">
                              <a:srgbClr val="27AAE1">
                                <a:shade val="67500"/>
                                <a:satMod val="115000"/>
                              </a:srgbClr>
                            </a:gs>
                            <a:gs pos="100000">
                              <a:srgbClr val="27AAE1">
                                <a:shade val="100000"/>
                                <a:satMod val="115000"/>
                              </a:srgbClr>
                            </a:gs>
                          </a:gsLst>
                          <a:lin ang="135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cei="http://schemas.microsoft.com/office/word/2026/wordml/cei" xmlns:a="http://schemas.openxmlformats.org/drawingml/2006/main" xmlns:adec="http://schemas.microsoft.com/office/drawing/2017/decorative" xmlns:arto="http://schemas.microsoft.com/office/word/2006/arto">
          <w:pict w14:anchorId="26DF744B">
            <v:group id="Group 4" style="position:absolute;margin-left:-254.95pt;margin-top:25.7pt;width:615pt;height:284.8pt;z-index:251658752" alt="&quot;&quot;" coordsize="78102,36167" o:spid="_x0000_s1026" w14:anchorId="7344CB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">
              <v:oval id="Oval 3" style="position:absolute;top:1185;width:68738;height:34982;rotation:-10693675fd;visibility:visible;mso-wrap-style:square;v-text-anchor:middle" alt="&quot;&quot;" o:spid="_x0000_s1027" fillcolor="#0a3153" stroked="f" strokeweight="6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">
                <v:fill type="gradient" color2="#1a5b92" colors="0 #0a3153;.5 #144b7a;1 #1a5b92" angle="90" focus="100%" rotate="t"/>
                <v:stroke joinstyle="miter"/>
              </v:oval>
              <v:shape id="Flowchart: Stored Data 4" style="position:absolute;left:33551;top:-18784;width:25768;height:63335;rotation:8603910fd;visibility:visible;mso-wrap-style:square;v-text-anchor:middle" alt="&quot;&quot;" coordsize="23269,10000" o:spid="_x0000_s1028" fillcolor="#0a658b" stroked="f" strokeweight="1pt" path="m14936,r8333,c22348,,7490,2073,7490,4834v,2761,14858,5166,15779,5166l14936,10000c14015,10000,,7530,,4769,,2008,14015,,1493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">
                <v:fill type="gradient" color2="#19b0ef" colors="0 #0a658b;.5 #1393c9;1 #19b0ef" angle="225" focus="100%" rotate="t"/>
                <v:stroke joinstyle="miter"/>
                <v:path arrowok="t" o:connecttype="custom" o:connectlocs="1654026,0;2576830,0;829449,3061609;2576830,6333490;1654026,6333490;0,3020441;1654026,0" o:connectangles="0,0,0,0,0,0,0"/>
              </v:shape>
            </v:group>
          </w:pict>
        </mc:Fallback>
      </mc:AlternateContent>
    </w:r>
    <w:r w:rsidR="00567941">
      <w:rPr>
        <w:b/>
        <w:bCs/>
        <w:noProof/>
      </w:rPr>
      <w:t>Using Artificial Intelligence</w:t>
    </w:r>
    <w:r>
      <w:t xml:space="preserve"> </w:t>
    </w:r>
    <w:r w:rsidR="00B14E67">
      <w:t xml:space="preserve">| Page </w:t>
    </w:r>
    <w:r w:rsidR="00B14E67">
      <w:fldChar w:fldCharType="begin"/>
    </w:r>
    <w:r w:rsidR="00B14E67">
      <w:instrText xml:space="preserve"> PAGE  \* Arabic  \* MERGEFORMAT </w:instrText>
    </w:r>
    <w:r w:rsidR="00B14E67">
      <w:fldChar w:fldCharType="separate"/>
    </w:r>
    <w:r w:rsidR="00B14E67">
      <w:rPr>
        <w:noProof/>
      </w:rPr>
      <w:t>2</w:t>
    </w:r>
    <w:r w:rsidR="00B14E67">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A9D12" w14:textId="3A5D2C32" w:rsidR="00404F23" w:rsidRPr="007735BE" w:rsidRDefault="00FC338A" w:rsidP="0070572B">
    <w:pPr>
      <w:pStyle w:val="Footer"/>
      <w:tabs>
        <w:tab w:val="clear" w:pos="9360"/>
        <w:tab w:val="right" w:pos="8820"/>
      </w:tabs>
      <w:ind w:right="-810"/>
      <w:jc w:val="right"/>
      <w:rPr>
        <w:rFonts w:cs="Myriad Pro"/>
        <w:b/>
        <w:bCs/>
        <w:sz w:val="20"/>
        <w:szCs w:val="20"/>
      </w:rPr>
    </w:pPr>
    <w:r w:rsidRPr="00FC338A">
      <w:rPr>
        <w:rFonts w:cs="Myriad Pro"/>
        <w:b/>
        <w:bCs/>
        <w:noProof/>
        <w:sz w:val="20"/>
        <w:szCs w:val="20"/>
      </w:rPr>
      <mc:AlternateContent>
        <mc:Choice Requires="wpg">
          <w:drawing>
            <wp:anchor distT="0" distB="0" distL="114300" distR="114300" simplePos="0" relativeHeight="251658241" behindDoc="0" locked="0" layoutInCell="1" allowOverlap="1" wp14:anchorId="23755AD3" wp14:editId="682A1044">
              <wp:simplePos x="0" y="0"/>
              <wp:positionH relativeFrom="column">
                <wp:posOffset>-3155315</wp:posOffset>
              </wp:positionH>
              <wp:positionV relativeFrom="paragraph">
                <wp:posOffset>-194684</wp:posOffset>
              </wp:positionV>
              <wp:extent cx="15095855" cy="4246619"/>
              <wp:effectExtent l="0" t="76200" r="0" b="611505"/>
              <wp:wrapNone/>
              <wp:docPr id="925993996" name="Group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5095855" cy="4246619"/>
                        <a:chOff x="159149" y="0"/>
                        <a:chExt cx="15096153" cy="4279693"/>
                      </a:xfrm>
                    </wpg:grpSpPr>
                    <wpg:grpSp>
                      <wpg:cNvPr id="1976222426" name="Group 5"/>
                      <wpg:cNvGrpSpPr/>
                      <wpg:grpSpPr>
                        <a:xfrm rot="10800000">
                          <a:off x="3402419" y="0"/>
                          <a:ext cx="11852883" cy="3729051"/>
                          <a:chOff x="-2475453" y="174461"/>
                          <a:chExt cx="11853096" cy="3730211"/>
                        </a:xfrm>
                      </wpg:grpSpPr>
                      <wps:wsp>
                        <wps:cNvPr id="639730523" name="Flowchart: Stored Data 4">
                          <a:extLst>
                            <a:ext uri="{C183D7F6-B498-43B3-948B-1728B52AA6E4}">
                              <adec:decorative xmlns:adec="http://schemas.microsoft.com/office/drawing/2017/decorative" val="1"/>
                            </a:ext>
                          </a:extLst>
                        </wps:cNvPr>
                        <wps:cNvSpPr/>
                        <wps:spPr>
                          <a:xfrm rot="16525571">
                            <a:off x="1953472" y="-2922451"/>
                            <a:ext cx="2398198" cy="11256048"/>
                          </a:xfrm>
                          <a:custGeom>
                            <a:avLst/>
                            <a:gdLst>
                              <a:gd name="connsiteX0" fmla="*/ 1667 w 10000"/>
                              <a:gd name="connsiteY0" fmla="*/ 0 h 10000"/>
                              <a:gd name="connsiteX1" fmla="*/ 10000 w 10000"/>
                              <a:gd name="connsiteY1" fmla="*/ 0 h 10000"/>
                              <a:gd name="connsiteX2" fmla="*/ 8333 w 10000"/>
                              <a:gd name="connsiteY2" fmla="*/ 5000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4936 w 23269"/>
                              <a:gd name="connsiteY0" fmla="*/ 0 h 10000"/>
                              <a:gd name="connsiteX1" fmla="*/ 23269 w 23269"/>
                              <a:gd name="connsiteY1" fmla="*/ 0 h 10000"/>
                              <a:gd name="connsiteX2" fmla="*/ 21602 w 23269"/>
                              <a:gd name="connsiteY2" fmla="*/ 5000 h 10000"/>
                              <a:gd name="connsiteX3" fmla="*/ 23269 w 23269"/>
                              <a:gd name="connsiteY3" fmla="*/ 10000 h 10000"/>
                              <a:gd name="connsiteX4" fmla="*/ 14936 w 23269"/>
                              <a:gd name="connsiteY4" fmla="*/ 10000 h 10000"/>
                              <a:gd name="connsiteX5" fmla="*/ 0 w 23269"/>
                              <a:gd name="connsiteY5" fmla="*/ 4769 h 10000"/>
                              <a:gd name="connsiteX6" fmla="*/ 14936 w 23269"/>
                              <a:gd name="connsiteY6" fmla="*/ 0 h 10000"/>
                              <a:gd name="connsiteX0" fmla="*/ 14936 w 23269"/>
                              <a:gd name="connsiteY0" fmla="*/ 0 h 10000"/>
                              <a:gd name="connsiteX1" fmla="*/ 23269 w 23269"/>
                              <a:gd name="connsiteY1" fmla="*/ 0 h 10000"/>
                              <a:gd name="connsiteX2" fmla="*/ 10734 w 23269"/>
                              <a:gd name="connsiteY2" fmla="*/ 4973 h 10000"/>
                              <a:gd name="connsiteX3" fmla="*/ 23269 w 23269"/>
                              <a:gd name="connsiteY3" fmla="*/ 10000 h 10000"/>
                              <a:gd name="connsiteX4" fmla="*/ 14936 w 23269"/>
                              <a:gd name="connsiteY4" fmla="*/ 10000 h 10000"/>
                              <a:gd name="connsiteX5" fmla="*/ 0 w 23269"/>
                              <a:gd name="connsiteY5" fmla="*/ 4769 h 10000"/>
                              <a:gd name="connsiteX6" fmla="*/ 14936 w 23269"/>
                              <a:gd name="connsiteY6" fmla="*/ 0 h 10000"/>
                              <a:gd name="connsiteX0" fmla="*/ 14936 w 23269"/>
                              <a:gd name="connsiteY0" fmla="*/ 0 h 10000"/>
                              <a:gd name="connsiteX1" fmla="*/ 23269 w 23269"/>
                              <a:gd name="connsiteY1" fmla="*/ 0 h 10000"/>
                              <a:gd name="connsiteX2" fmla="*/ 8754 w 23269"/>
                              <a:gd name="connsiteY2" fmla="*/ 4900 h 10000"/>
                              <a:gd name="connsiteX3" fmla="*/ 23269 w 23269"/>
                              <a:gd name="connsiteY3" fmla="*/ 10000 h 10000"/>
                              <a:gd name="connsiteX4" fmla="*/ 14936 w 23269"/>
                              <a:gd name="connsiteY4" fmla="*/ 10000 h 10000"/>
                              <a:gd name="connsiteX5" fmla="*/ 0 w 23269"/>
                              <a:gd name="connsiteY5" fmla="*/ 4769 h 10000"/>
                              <a:gd name="connsiteX6" fmla="*/ 14936 w 23269"/>
                              <a:gd name="connsiteY6" fmla="*/ 0 h 10000"/>
                              <a:gd name="connsiteX0" fmla="*/ 14936 w 23269"/>
                              <a:gd name="connsiteY0" fmla="*/ 0 h 10000"/>
                              <a:gd name="connsiteX1" fmla="*/ 23269 w 23269"/>
                              <a:gd name="connsiteY1" fmla="*/ 0 h 10000"/>
                              <a:gd name="connsiteX2" fmla="*/ 7490 w 23269"/>
                              <a:gd name="connsiteY2" fmla="*/ 4834 h 10000"/>
                              <a:gd name="connsiteX3" fmla="*/ 23269 w 23269"/>
                              <a:gd name="connsiteY3" fmla="*/ 10000 h 10000"/>
                              <a:gd name="connsiteX4" fmla="*/ 14936 w 23269"/>
                              <a:gd name="connsiteY4" fmla="*/ 10000 h 10000"/>
                              <a:gd name="connsiteX5" fmla="*/ 0 w 23269"/>
                              <a:gd name="connsiteY5" fmla="*/ 4769 h 10000"/>
                              <a:gd name="connsiteX6" fmla="*/ 14936 w 23269"/>
                              <a:gd name="connsiteY6" fmla="*/ 0 h 1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3269" h="10000">
                                <a:moveTo>
                                  <a:pt x="14936" y="0"/>
                                </a:moveTo>
                                <a:lnTo>
                                  <a:pt x="23269" y="0"/>
                                </a:lnTo>
                                <a:cubicBezTo>
                                  <a:pt x="22348" y="0"/>
                                  <a:pt x="7490" y="2073"/>
                                  <a:pt x="7490" y="4834"/>
                                </a:cubicBezTo>
                                <a:cubicBezTo>
                                  <a:pt x="7490" y="7595"/>
                                  <a:pt x="22348" y="10000"/>
                                  <a:pt x="23269" y="10000"/>
                                </a:cubicBezTo>
                                <a:lnTo>
                                  <a:pt x="14936" y="10000"/>
                                </a:lnTo>
                                <a:cubicBezTo>
                                  <a:pt x="14015" y="10000"/>
                                  <a:pt x="0" y="7530"/>
                                  <a:pt x="0" y="4769"/>
                                </a:cubicBezTo>
                                <a:cubicBezTo>
                                  <a:pt x="0" y="2008"/>
                                  <a:pt x="14015" y="0"/>
                                  <a:pt x="14936" y="0"/>
                                </a:cubicBezTo>
                                <a:close/>
                              </a:path>
                            </a:pathLst>
                          </a:custGeom>
                          <a:gradFill flip="none" rotWithShape="1">
                            <a:gsLst>
                              <a:gs pos="0">
                                <a:srgbClr val="27AAE1">
                                  <a:shade val="30000"/>
                                  <a:satMod val="115000"/>
                                </a:srgbClr>
                              </a:gs>
                              <a:gs pos="50000">
                                <a:srgbClr val="27AAE1">
                                  <a:shade val="67500"/>
                                  <a:satMod val="115000"/>
                                </a:srgbClr>
                              </a:gs>
                              <a:gs pos="100000">
                                <a:srgbClr val="27AAE1">
                                  <a:shade val="100000"/>
                                  <a:satMod val="115000"/>
                                </a:srgbClr>
                              </a:gs>
                            </a:gsLst>
                            <a:lin ang="135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39748" name="Oval 3">
                          <a:extLst>
                            <a:ext uri="{C183D7F6-B498-43B3-948B-1728B52AA6E4}">
                              <adec:decorative xmlns:adec="http://schemas.microsoft.com/office/drawing/2017/decorative" val="1"/>
                            </a:ext>
                          </a:extLst>
                        </wps:cNvPr>
                        <wps:cNvSpPr/>
                        <wps:spPr>
                          <a:xfrm>
                            <a:off x="170120" y="174461"/>
                            <a:ext cx="9207523" cy="3442381"/>
                          </a:xfrm>
                          <a:prstGeom prst="ellipse">
                            <a:avLst/>
                          </a:prstGeom>
                          <a:gradFill flip="none" rotWithShape="1">
                            <a:gsLst>
                              <a:gs pos="0">
                                <a:srgbClr val="225A8A">
                                  <a:shade val="30000"/>
                                  <a:satMod val="115000"/>
                                </a:srgbClr>
                              </a:gs>
                              <a:gs pos="50000">
                                <a:srgbClr val="225A8A">
                                  <a:shade val="67500"/>
                                  <a:satMod val="115000"/>
                                </a:srgbClr>
                              </a:gs>
                              <a:gs pos="100000">
                                <a:srgbClr val="225A8A">
                                  <a:shade val="100000"/>
                                  <a:satMod val="115000"/>
                                </a:srgbClr>
                              </a:gs>
                            </a:gsLst>
                            <a:lin ang="18900000" scaled="1"/>
                            <a:tileRect/>
                          </a:gradFill>
                          <a:ln w="76200">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268228789" name="Group 5"/>
                      <wpg:cNvGrpSpPr/>
                      <wpg:grpSpPr>
                        <a:xfrm rot="11809648">
                          <a:off x="159149" y="297395"/>
                          <a:ext cx="7593506" cy="3982298"/>
                          <a:chOff x="5575046" y="-170121"/>
                          <a:chExt cx="7593642" cy="3983537"/>
                        </a:xfrm>
                      </wpg:grpSpPr>
                      <wps:wsp>
                        <wps:cNvPr id="1871056008" name="Oval 3">
                          <a:extLst>
                            <a:ext uri="{C183D7F6-B498-43B3-948B-1728B52AA6E4}">
                              <adec:decorative xmlns:adec="http://schemas.microsoft.com/office/drawing/2017/decorative" val="1"/>
                            </a:ext>
                          </a:extLst>
                        </wps:cNvPr>
                        <wps:cNvSpPr/>
                        <wps:spPr>
                          <a:xfrm>
                            <a:off x="6294473" y="-170121"/>
                            <a:ext cx="6874215" cy="3526909"/>
                          </a:xfrm>
                          <a:prstGeom prst="ellipse">
                            <a:avLst/>
                          </a:prstGeom>
                          <a:gradFill flip="none" rotWithShape="1">
                            <a:gsLst>
                              <a:gs pos="0">
                                <a:srgbClr val="225A8A">
                                  <a:shade val="30000"/>
                                  <a:satMod val="115000"/>
                                </a:srgbClr>
                              </a:gs>
                              <a:gs pos="50000">
                                <a:srgbClr val="225A8A">
                                  <a:shade val="67500"/>
                                  <a:satMod val="115000"/>
                                </a:srgbClr>
                              </a:gs>
                              <a:gs pos="100000">
                                <a:srgbClr val="225A8A">
                                  <a:shade val="100000"/>
                                  <a:satMod val="115000"/>
                                </a:srgbClr>
                              </a:gs>
                            </a:gsLst>
                            <a:lin ang="0" scaled="1"/>
                            <a:tileRect/>
                          </a:gradFill>
                          <a:ln w="76200">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0923892" name="Flowchart: Stored Data 4">
                          <a:extLst>
                            <a:ext uri="{C183D7F6-B498-43B3-948B-1728B52AA6E4}">
                              <adec:decorative xmlns:adec="http://schemas.microsoft.com/office/drawing/2017/decorative" val="1"/>
                            </a:ext>
                          </a:extLst>
                        </wps:cNvPr>
                        <wps:cNvSpPr/>
                        <wps:spPr>
                          <a:xfrm rot="17667467">
                            <a:off x="7443293" y="-652851"/>
                            <a:ext cx="2598020" cy="6334513"/>
                          </a:xfrm>
                          <a:custGeom>
                            <a:avLst/>
                            <a:gdLst>
                              <a:gd name="connsiteX0" fmla="*/ 1667 w 10000"/>
                              <a:gd name="connsiteY0" fmla="*/ 0 h 10000"/>
                              <a:gd name="connsiteX1" fmla="*/ 10000 w 10000"/>
                              <a:gd name="connsiteY1" fmla="*/ 0 h 10000"/>
                              <a:gd name="connsiteX2" fmla="*/ 8333 w 10000"/>
                              <a:gd name="connsiteY2" fmla="*/ 5000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4936 w 23269"/>
                              <a:gd name="connsiteY0" fmla="*/ 0 h 10000"/>
                              <a:gd name="connsiteX1" fmla="*/ 23269 w 23269"/>
                              <a:gd name="connsiteY1" fmla="*/ 0 h 10000"/>
                              <a:gd name="connsiteX2" fmla="*/ 21602 w 23269"/>
                              <a:gd name="connsiteY2" fmla="*/ 5000 h 10000"/>
                              <a:gd name="connsiteX3" fmla="*/ 23269 w 23269"/>
                              <a:gd name="connsiteY3" fmla="*/ 10000 h 10000"/>
                              <a:gd name="connsiteX4" fmla="*/ 14936 w 23269"/>
                              <a:gd name="connsiteY4" fmla="*/ 10000 h 10000"/>
                              <a:gd name="connsiteX5" fmla="*/ 0 w 23269"/>
                              <a:gd name="connsiteY5" fmla="*/ 4769 h 10000"/>
                              <a:gd name="connsiteX6" fmla="*/ 14936 w 23269"/>
                              <a:gd name="connsiteY6" fmla="*/ 0 h 10000"/>
                              <a:gd name="connsiteX0" fmla="*/ 14936 w 23269"/>
                              <a:gd name="connsiteY0" fmla="*/ 0 h 10000"/>
                              <a:gd name="connsiteX1" fmla="*/ 23269 w 23269"/>
                              <a:gd name="connsiteY1" fmla="*/ 0 h 10000"/>
                              <a:gd name="connsiteX2" fmla="*/ 10734 w 23269"/>
                              <a:gd name="connsiteY2" fmla="*/ 4973 h 10000"/>
                              <a:gd name="connsiteX3" fmla="*/ 23269 w 23269"/>
                              <a:gd name="connsiteY3" fmla="*/ 10000 h 10000"/>
                              <a:gd name="connsiteX4" fmla="*/ 14936 w 23269"/>
                              <a:gd name="connsiteY4" fmla="*/ 10000 h 10000"/>
                              <a:gd name="connsiteX5" fmla="*/ 0 w 23269"/>
                              <a:gd name="connsiteY5" fmla="*/ 4769 h 10000"/>
                              <a:gd name="connsiteX6" fmla="*/ 14936 w 23269"/>
                              <a:gd name="connsiteY6" fmla="*/ 0 h 10000"/>
                              <a:gd name="connsiteX0" fmla="*/ 14936 w 23269"/>
                              <a:gd name="connsiteY0" fmla="*/ 0 h 10000"/>
                              <a:gd name="connsiteX1" fmla="*/ 23269 w 23269"/>
                              <a:gd name="connsiteY1" fmla="*/ 0 h 10000"/>
                              <a:gd name="connsiteX2" fmla="*/ 8754 w 23269"/>
                              <a:gd name="connsiteY2" fmla="*/ 4900 h 10000"/>
                              <a:gd name="connsiteX3" fmla="*/ 23269 w 23269"/>
                              <a:gd name="connsiteY3" fmla="*/ 10000 h 10000"/>
                              <a:gd name="connsiteX4" fmla="*/ 14936 w 23269"/>
                              <a:gd name="connsiteY4" fmla="*/ 10000 h 10000"/>
                              <a:gd name="connsiteX5" fmla="*/ 0 w 23269"/>
                              <a:gd name="connsiteY5" fmla="*/ 4769 h 10000"/>
                              <a:gd name="connsiteX6" fmla="*/ 14936 w 23269"/>
                              <a:gd name="connsiteY6" fmla="*/ 0 h 10000"/>
                              <a:gd name="connsiteX0" fmla="*/ 14936 w 23269"/>
                              <a:gd name="connsiteY0" fmla="*/ 0 h 10000"/>
                              <a:gd name="connsiteX1" fmla="*/ 23269 w 23269"/>
                              <a:gd name="connsiteY1" fmla="*/ 0 h 10000"/>
                              <a:gd name="connsiteX2" fmla="*/ 7490 w 23269"/>
                              <a:gd name="connsiteY2" fmla="*/ 4834 h 10000"/>
                              <a:gd name="connsiteX3" fmla="*/ 23269 w 23269"/>
                              <a:gd name="connsiteY3" fmla="*/ 10000 h 10000"/>
                              <a:gd name="connsiteX4" fmla="*/ 14936 w 23269"/>
                              <a:gd name="connsiteY4" fmla="*/ 10000 h 10000"/>
                              <a:gd name="connsiteX5" fmla="*/ 0 w 23269"/>
                              <a:gd name="connsiteY5" fmla="*/ 4769 h 10000"/>
                              <a:gd name="connsiteX6" fmla="*/ 14936 w 23269"/>
                              <a:gd name="connsiteY6" fmla="*/ 0 h 1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3269" h="10000">
                                <a:moveTo>
                                  <a:pt x="14936" y="0"/>
                                </a:moveTo>
                                <a:lnTo>
                                  <a:pt x="23269" y="0"/>
                                </a:lnTo>
                                <a:cubicBezTo>
                                  <a:pt x="22348" y="0"/>
                                  <a:pt x="7490" y="2073"/>
                                  <a:pt x="7490" y="4834"/>
                                </a:cubicBezTo>
                                <a:cubicBezTo>
                                  <a:pt x="7490" y="7595"/>
                                  <a:pt x="22348" y="10000"/>
                                  <a:pt x="23269" y="10000"/>
                                </a:cubicBezTo>
                                <a:lnTo>
                                  <a:pt x="14936" y="10000"/>
                                </a:lnTo>
                                <a:cubicBezTo>
                                  <a:pt x="14015" y="10000"/>
                                  <a:pt x="0" y="7530"/>
                                  <a:pt x="0" y="4769"/>
                                </a:cubicBezTo>
                                <a:cubicBezTo>
                                  <a:pt x="0" y="2008"/>
                                  <a:pt x="14015" y="0"/>
                                  <a:pt x="14936" y="0"/>
                                </a:cubicBezTo>
                                <a:close/>
                              </a:path>
                            </a:pathLst>
                          </a:custGeom>
                          <a:gradFill flip="none" rotWithShape="1">
                            <a:gsLst>
                              <a:gs pos="0">
                                <a:srgbClr val="27AAE1">
                                  <a:shade val="30000"/>
                                  <a:satMod val="115000"/>
                                </a:srgbClr>
                              </a:gs>
                              <a:gs pos="50000">
                                <a:srgbClr val="27AAE1">
                                  <a:shade val="67500"/>
                                  <a:satMod val="115000"/>
                                </a:srgbClr>
                              </a:gs>
                              <a:gs pos="100000">
                                <a:srgbClr val="27AAE1">
                                  <a:shade val="100000"/>
                                  <a:satMod val="115000"/>
                                </a:srgbClr>
                              </a:gs>
                            </a:gsLst>
                            <a:lin ang="135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dec="http://schemas.microsoft.com/office/drawing/2017/decorative" xmlns:arto="http://schemas.microsoft.com/office/word/2006/arto">
          <w:pict w14:anchorId="4A3F517B">
            <v:group id="Group 2" style="position:absolute;margin-left:-248.45pt;margin-top:-15.35pt;width:1188.65pt;height:334.4pt;z-index:251752960;mso-width-relative:margin;mso-height-relative:margin" alt="&quot;&quot;" coordsize="150961,42796" coordorigin="1591" o:spid="_x0000_s1026" w14:anchorId="6D91DD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">
              <v:group id="Group 5" style="position:absolute;left:34024;width:118529;height:37290;rotation:180" coordsize="118530,37302" coordorigin="-24754,1744"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">
                <v:shape id="Flowchart: Stored Data 4" style="position:absolute;left:19535;top:-29225;width:23982;height:112559;rotation:-5542630fd;visibility:visible;mso-wrap-style:square;v-text-anchor:middle" alt="&quot;&quot;" coordsize="23269,10000" o:spid="_x0000_s1028" fillcolor="#0a658b" stroked="f" strokeweight="1pt" path="m14936,r8333,c22348,,7490,2073,7490,4834v,2761,14858,5166,15779,5166l14936,10000c14015,10000,,7530,,4769,,2008,14015,,1493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">
                  <v:fill type="gradient" color2="#19b0ef" colors="0 #0a658b;.5 #1393c9;1 #19b0ef" angle="225" focus="100%" rotate="t"/>
                  <v:stroke joinstyle="miter"/>
                  <v:path arrowok="t" o:connecttype="custom" o:connectlocs="1539365,0;2398198,0;771950,5441174;2398198,11256048;1539365,11256048;0,5368009;1539365,0" o:connectangles="0,0,0,0,0,0,0"/>
                </v:shape>
                <v:oval id="Oval 3" style="position:absolute;left:1701;top:1744;width:92075;height:34424;visibility:visible;mso-wrap-style:square;v-text-anchor:middle" alt="&quot;&quot;" o:spid="_x0000_s1029" fillcolor="#0a3153" stroked="f" strokeweight="6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">
                  <v:fill type="gradient" color2="#1a5b92" colors="0 #0a3153;.5 #144b7a;1 #1a5b92" angle="135" focus="100%" rotate="t"/>
                  <v:stroke joinstyle="miter"/>
                </v:oval>
              </v:group>
              <v:group id="Group 5" style="position:absolute;left:1591;top:2973;width:75935;height:39823;rotation:-10693675fd" coordsize="75936,39835" coordorigin="55750,-1701" o:spid="_x0000_s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">
                <v:oval id="Oval 3" style="position:absolute;left:62944;top:-1701;width:68742;height:35268;visibility:visible;mso-wrap-style:square;v-text-anchor:middle" alt="&quot;&quot;" o:spid="_x0000_s1031" fillcolor="#0a3153" stroked="f" strokeweight="6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">
                  <v:fill type="gradient" color2="#1a5b92" colors="0 #0a3153;.5 #144b7a;1 #1a5b92" angle="90" focus="100%" rotate="t"/>
                  <v:stroke joinstyle="miter"/>
                </v:oval>
                <v:shape id="Flowchart: Stored Data 4" style="position:absolute;left:74432;top:-6529;width:25981;height:63345;rotation:-4295375fd;visibility:visible;mso-wrap-style:square;v-text-anchor:middle" alt="&quot;&quot;" coordsize="23269,10000" o:spid="_x0000_s1032" fillcolor="#0a658b" stroked="f" strokeweight="1pt" path="m14936,r8333,c22348,,7490,2073,7490,4834v,2761,14858,5166,15779,5166l14936,10000c14015,10000,,7530,,4769,,2008,14015,,1493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">
                  <v:fill type="gradient" color2="#19b0ef" colors="0 #0a658b;.5 #1393c9;1 #19b0ef" angle="225" focus="100%" rotate="t"/>
                  <v:stroke joinstyle="miter"/>
                  <v:path arrowok="t" o:connecttype="custom" o:connectlocs="1667628,0;2598020,0;836270,3062104;2598020,6334513;1667628,6334513;0,3020929;1667628,0" o:connectangles="0,0,0,0,0,0,0"/>
                </v:shape>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F7DF9" w14:textId="77777777" w:rsidR="00F51491" w:rsidRDefault="00F51491" w:rsidP="004D4CAD">
      <w:pPr>
        <w:spacing w:after="0" w:line="240" w:lineRule="auto"/>
      </w:pPr>
      <w:r>
        <w:separator/>
      </w:r>
    </w:p>
  </w:footnote>
  <w:footnote w:type="continuationSeparator" w:id="0">
    <w:p w14:paraId="52865AEE" w14:textId="77777777" w:rsidR="00F51491" w:rsidRDefault="00F51491" w:rsidP="004D4C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56E9E" w14:textId="1C1EF430" w:rsidR="00B14E67" w:rsidRDefault="00B14E67">
    <w:pPr>
      <w:pStyle w:val="Header"/>
    </w:pPr>
    <w:r>
      <w:rPr>
        <w:noProof/>
      </w:rPr>
      <mc:AlternateContent>
        <mc:Choice Requires="wpg">
          <w:drawing>
            <wp:anchor distT="0" distB="0" distL="114300" distR="114300" simplePos="0" relativeHeight="251658242" behindDoc="0" locked="0" layoutInCell="1" allowOverlap="1" wp14:anchorId="6A8A86D0" wp14:editId="6B7E4A71">
              <wp:simplePos x="0" y="0"/>
              <wp:positionH relativeFrom="column">
                <wp:posOffset>-1238250</wp:posOffset>
              </wp:positionH>
              <wp:positionV relativeFrom="paragraph">
                <wp:posOffset>-3581400</wp:posOffset>
              </wp:positionV>
              <wp:extent cx="15643860" cy="4073525"/>
              <wp:effectExtent l="0" t="0" r="0" b="22225"/>
              <wp:wrapNone/>
              <wp:docPr id="443822872" name="Group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5643860" cy="4073525"/>
                        <a:chOff x="0" y="0"/>
                        <a:chExt cx="15643860" cy="4073525"/>
                      </a:xfrm>
                    </wpg:grpSpPr>
                    <wpg:grpSp>
                      <wpg:cNvPr id="705955091" name="Group 5">
                        <a:extLst>
                          <a:ext uri="{C183D7F6-B498-43B3-948B-1728B52AA6E4}">
                            <adec:decorative xmlns:adec="http://schemas.microsoft.com/office/drawing/2017/decorative" val="1"/>
                          </a:ext>
                        </a:extLst>
                      </wpg:cNvPr>
                      <wpg:cNvGrpSpPr/>
                      <wpg:grpSpPr>
                        <a:xfrm>
                          <a:off x="0" y="0"/>
                          <a:ext cx="15643860" cy="4073525"/>
                          <a:chOff x="-2475453" y="-170121"/>
                          <a:chExt cx="15644141" cy="4074793"/>
                        </a:xfrm>
                      </wpg:grpSpPr>
                      <wps:wsp>
                        <wps:cNvPr id="297506856" name="Flowchart: Stored Data 4">
                          <a:extLst>
                            <a:ext uri="{C183D7F6-B498-43B3-948B-1728B52AA6E4}">
                              <adec:decorative xmlns:adec="http://schemas.microsoft.com/office/drawing/2017/decorative" val="1"/>
                            </a:ext>
                          </a:extLst>
                        </wps:cNvPr>
                        <wps:cNvSpPr/>
                        <wps:spPr>
                          <a:xfrm rot="16525571">
                            <a:off x="1953472" y="-2922451"/>
                            <a:ext cx="2398198" cy="11256048"/>
                          </a:xfrm>
                          <a:custGeom>
                            <a:avLst/>
                            <a:gdLst>
                              <a:gd name="connsiteX0" fmla="*/ 1667 w 10000"/>
                              <a:gd name="connsiteY0" fmla="*/ 0 h 10000"/>
                              <a:gd name="connsiteX1" fmla="*/ 10000 w 10000"/>
                              <a:gd name="connsiteY1" fmla="*/ 0 h 10000"/>
                              <a:gd name="connsiteX2" fmla="*/ 8333 w 10000"/>
                              <a:gd name="connsiteY2" fmla="*/ 5000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4936 w 23269"/>
                              <a:gd name="connsiteY0" fmla="*/ 0 h 10000"/>
                              <a:gd name="connsiteX1" fmla="*/ 23269 w 23269"/>
                              <a:gd name="connsiteY1" fmla="*/ 0 h 10000"/>
                              <a:gd name="connsiteX2" fmla="*/ 21602 w 23269"/>
                              <a:gd name="connsiteY2" fmla="*/ 5000 h 10000"/>
                              <a:gd name="connsiteX3" fmla="*/ 23269 w 23269"/>
                              <a:gd name="connsiteY3" fmla="*/ 10000 h 10000"/>
                              <a:gd name="connsiteX4" fmla="*/ 14936 w 23269"/>
                              <a:gd name="connsiteY4" fmla="*/ 10000 h 10000"/>
                              <a:gd name="connsiteX5" fmla="*/ 0 w 23269"/>
                              <a:gd name="connsiteY5" fmla="*/ 4769 h 10000"/>
                              <a:gd name="connsiteX6" fmla="*/ 14936 w 23269"/>
                              <a:gd name="connsiteY6" fmla="*/ 0 h 10000"/>
                              <a:gd name="connsiteX0" fmla="*/ 14936 w 23269"/>
                              <a:gd name="connsiteY0" fmla="*/ 0 h 10000"/>
                              <a:gd name="connsiteX1" fmla="*/ 23269 w 23269"/>
                              <a:gd name="connsiteY1" fmla="*/ 0 h 10000"/>
                              <a:gd name="connsiteX2" fmla="*/ 10734 w 23269"/>
                              <a:gd name="connsiteY2" fmla="*/ 4973 h 10000"/>
                              <a:gd name="connsiteX3" fmla="*/ 23269 w 23269"/>
                              <a:gd name="connsiteY3" fmla="*/ 10000 h 10000"/>
                              <a:gd name="connsiteX4" fmla="*/ 14936 w 23269"/>
                              <a:gd name="connsiteY4" fmla="*/ 10000 h 10000"/>
                              <a:gd name="connsiteX5" fmla="*/ 0 w 23269"/>
                              <a:gd name="connsiteY5" fmla="*/ 4769 h 10000"/>
                              <a:gd name="connsiteX6" fmla="*/ 14936 w 23269"/>
                              <a:gd name="connsiteY6" fmla="*/ 0 h 10000"/>
                              <a:gd name="connsiteX0" fmla="*/ 14936 w 23269"/>
                              <a:gd name="connsiteY0" fmla="*/ 0 h 10000"/>
                              <a:gd name="connsiteX1" fmla="*/ 23269 w 23269"/>
                              <a:gd name="connsiteY1" fmla="*/ 0 h 10000"/>
                              <a:gd name="connsiteX2" fmla="*/ 8754 w 23269"/>
                              <a:gd name="connsiteY2" fmla="*/ 4900 h 10000"/>
                              <a:gd name="connsiteX3" fmla="*/ 23269 w 23269"/>
                              <a:gd name="connsiteY3" fmla="*/ 10000 h 10000"/>
                              <a:gd name="connsiteX4" fmla="*/ 14936 w 23269"/>
                              <a:gd name="connsiteY4" fmla="*/ 10000 h 10000"/>
                              <a:gd name="connsiteX5" fmla="*/ 0 w 23269"/>
                              <a:gd name="connsiteY5" fmla="*/ 4769 h 10000"/>
                              <a:gd name="connsiteX6" fmla="*/ 14936 w 23269"/>
                              <a:gd name="connsiteY6" fmla="*/ 0 h 10000"/>
                              <a:gd name="connsiteX0" fmla="*/ 14936 w 23269"/>
                              <a:gd name="connsiteY0" fmla="*/ 0 h 10000"/>
                              <a:gd name="connsiteX1" fmla="*/ 23269 w 23269"/>
                              <a:gd name="connsiteY1" fmla="*/ 0 h 10000"/>
                              <a:gd name="connsiteX2" fmla="*/ 7490 w 23269"/>
                              <a:gd name="connsiteY2" fmla="*/ 4834 h 10000"/>
                              <a:gd name="connsiteX3" fmla="*/ 23269 w 23269"/>
                              <a:gd name="connsiteY3" fmla="*/ 10000 h 10000"/>
                              <a:gd name="connsiteX4" fmla="*/ 14936 w 23269"/>
                              <a:gd name="connsiteY4" fmla="*/ 10000 h 10000"/>
                              <a:gd name="connsiteX5" fmla="*/ 0 w 23269"/>
                              <a:gd name="connsiteY5" fmla="*/ 4769 h 10000"/>
                              <a:gd name="connsiteX6" fmla="*/ 14936 w 23269"/>
                              <a:gd name="connsiteY6" fmla="*/ 0 h 1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3269" h="10000">
                                <a:moveTo>
                                  <a:pt x="14936" y="0"/>
                                </a:moveTo>
                                <a:lnTo>
                                  <a:pt x="23269" y="0"/>
                                </a:lnTo>
                                <a:cubicBezTo>
                                  <a:pt x="22348" y="0"/>
                                  <a:pt x="7490" y="2073"/>
                                  <a:pt x="7490" y="4834"/>
                                </a:cubicBezTo>
                                <a:cubicBezTo>
                                  <a:pt x="7490" y="7595"/>
                                  <a:pt x="22348" y="10000"/>
                                  <a:pt x="23269" y="10000"/>
                                </a:cubicBezTo>
                                <a:lnTo>
                                  <a:pt x="14936" y="10000"/>
                                </a:lnTo>
                                <a:cubicBezTo>
                                  <a:pt x="14015" y="10000"/>
                                  <a:pt x="0" y="7530"/>
                                  <a:pt x="0" y="4769"/>
                                </a:cubicBezTo>
                                <a:cubicBezTo>
                                  <a:pt x="0" y="2008"/>
                                  <a:pt x="14015" y="0"/>
                                  <a:pt x="14936" y="0"/>
                                </a:cubicBezTo>
                                <a:close/>
                              </a:path>
                            </a:pathLst>
                          </a:custGeom>
                          <a:gradFill flip="none" rotWithShape="1">
                            <a:gsLst>
                              <a:gs pos="0">
                                <a:srgbClr val="27AAE1">
                                  <a:shade val="30000"/>
                                  <a:satMod val="115000"/>
                                </a:srgbClr>
                              </a:gs>
                              <a:gs pos="50000">
                                <a:srgbClr val="27AAE1">
                                  <a:shade val="67500"/>
                                  <a:satMod val="115000"/>
                                </a:srgbClr>
                              </a:gs>
                              <a:gs pos="100000">
                                <a:srgbClr val="27AAE1">
                                  <a:shade val="100000"/>
                                  <a:satMod val="115000"/>
                                </a:srgbClr>
                              </a:gs>
                            </a:gsLst>
                            <a:lin ang="135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4005406" name="Oval 3">
                          <a:extLst>
                            <a:ext uri="{C183D7F6-B498-43B3-948B-1728B52AA6E4}">
                              <adec:decorative xmlns:adec="http://schemas.microsoft.com/office/drawing/2017/decorative" val="1"/>
                            </a:ext>
                          </a:extLst>
                        </wps:cNvPr>
                        <wps:cNvSpPr/>
                        <wps:spPr>
                          <a:xfrm>
                            <a:off x="170120" y="174461"/>
                            <a:ext cx="9207523" cy="3442381"/>
                          </a:xfrm>
                          <a:prstGeom prst="ellipse">
                            <a:avLst/>
                          </a:prstGeom>
                          <a:gradFill flip="none" rotWithShape="1">
                            <a:gsLst>
                              <a:gs pos="0">
                                <a:srgbClr val="225A8A">
                                  <a:shade val="30000"/>
                                  <a:satMod val="115000"/>
                                </a:srgbClr>
                              </a:gs>
                              <a:gs pos="50000">
                                <a:srgbClr val="225A8A">
                                  <a:shade val="67500"/>
                                  <a:satMod val="115000"/>
                                </a:srgbClr>
                              </a:gs>
                              <a:gs pos="100000">
                                <a:srgbClr val="225A8A">
                                  <a:shade val="100000"/>
                                  <a:satMod val="115000"/>
                                </a:srgbClr>
                              </a:gs>
                            </a:gsLst>
                            <a:lin ang="18900000" scaled="1"/>
                            <a:tileRect/>
                          </a:gradFill>
                          <a:ln w="76200">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3057402" name="Oval 3">
                          <a:extLst>
                            <a:ext uri="{C183D7F6-B498-43B3-948B-1728B52AA6E4}">
                              <adec:decorative xmlns:adec="http://schemas.microsoft.com/office/drawing/2017/decorative" val="1"/>
                            </a:ext>
                          </a:extLst>
                        </wps:cNvPr>
                        <wps:cNvSpPr/>
                        <wps:spPr>
                          <a:xfrm>
                            <a:off x="6294473" y="-170121"/>
                            <a:ext cx="6874215" cy="3526909"/>
                          </a:xfrm>
                          <a:prstGeom prst="ellipse">
                            <a:avLst/>
                          </a:prstGeom>
                          <a:gradFill flip="none" rotWithShape="1">
                            <a:gsLst>
                              <a:gs pos="0">
                                <a:srgbClr val="225A8A">
                                  <a:shade val="30000"/>
                                  <a:satMod val="115000"/>
                                </a:srgbClr>
                              </a:gs>
                              <a:gs pos="50000">
                                <a:srgbClr val="225A8A">
                                  <a:shade val="67500"/>
                                  <a:satMod val="115000"/>
                                </a:srgbClr>
                              </a:gs>
                              <a:gs pos="100000">
                                <a:srgbClr val="225A8A">
                                  <a:shade val="100000"/>
                                  <a:satMod val="115000"/>
                                </a:srgbClr>
                              </a:gs>
                            </a:gsLst>
                            <a:lin ang="0" scaled="1"/>
                            <a:tileRect/>
                          </a:gradFill>
                          <a:ln w="76200">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865379" name="Flowchart: Stored Data 4">
                          <a:extLst>
                            <a:ext uri="{C183D7F6-B498-43B3-948B-1728B52AA6E4}">
                              <adec:decorative xmlns:adec="http://schemas.microsoft.com/office/drawing/2017/decorative" val="1"/>
                            </a:ext>
                          </a:extLst>
                        </wps:cNvPr>
                        <wps:cNvSpPr/>
                        <wps:spPr>
                          <a:xfrm rot="17544655">
                            <a:off x="7479960" y="151815"/>
                            <a:ext cx="1344614" cy="5296692"/>
                          </a:xfrm>
                          <a:custGeom>
                            <a:avLst/>
                            <a:gdLst>
                              <a:gd name="connsiteX0" fmla="*/ 1667 w 10000"/>
                              <a:gd name="connsiteY0" fmla="*/ 0 h 10000"/>
                              <a:gd name="connsiteX1" fmla="*/ 10000 w 10000"/>
                              <a:gd name="connsiteY1" fmla="*/ 0 h 10000"/>
                              <a:gd name="connsiteX2" fmla="*/ 8333 w 10000"/>
                              <a:gd name="connsiteY2" fmla="*/ 5000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4936 w 23269"/>
                              <a:gd name="connsiteY0" fmla="*/ 0 h 10000"/>
                              <a:gd name="connsiteX1" fmla="*/ 23269 w 23269"/>
                              <a:gd name="connsiteY1" fmla="*/ 0 h 10000"/>
                              <a:gd name="connsiteX2" fmla="*/ 21602 w 23269"/>
                              <a:gd name="connsiteY2" fmla="*/ 5000 h 10000"/>
                              <a:gd name="connsiteX3" fmla="*/ 23269 w 23269"/>
                              <a:gd name="connsiteY3" fmla="*/ 10000 h 10000"/>
                              <a:gd name="connsiteX4" fmla="*/ 14936 w 23269"/>
                              <a:gd name="connsiteY4" fmla="*/ 10000 h 10000"/>
                              <a:gd name="connsiteX5" fmla="*/ 0 w 23269"/>
                              <a:gd name="connsiteY5" fmla="*/ 4769 h 10000"/>
                              <a:gd name="connsiteX6" fmla="*/ 14936 w 23269"/>
                              <a:gd name="connsiteY6" fmla="*/ 0 h 10000"/>
                              <a:gd name="connsiteX0" fmla="*/ 14936 w 23269"/>
                              <a:gd name="connsiteY0" fmla="*/ 0 h 10000"/>
                              <a:gd name="connsiteX1" fmla="*/ 23269 w 23269"/>
                              <a:gd name="connsiteY1" fmla="*/ 0 h 10000"/>
                              <a:gd name="connsiteX2" fmla="*/ 10734 w 23269"/>
                              <a:gd name="connsiteY2" fmla="*/ 4973 h 10000"/>
                              <a:gd name="connsiteX3" fmla="*/ 23269 w 23269"/>
                              <a:gd name="connsiteY3" fmla="*/ 10000 h 10000"/>
                              <a:gd name="connsiteX4" fmla="*/ 14936 w 23269"/>
                              <a:gd name="connsiteY4" fmla="*/ 10000 h 10000"/>
                              <a:gd name="connsiteX5" fmla="*/ 0 w 23269"/>
                              <a:gd name="connsiteY5" fmla="*/ 4769 h 10000"/>
                              <a:gd name="connsiteX6" fmla="*/ 14936 w 23269"/>
                              <a:gd name="connsiteY6" fmla="*/ 0 h 10000"/>
                              <a:gd name="connsiteX0" fmla="*/ 14936 w 23269"/>
                              <a:gd name="connsiteY0" fmla="*/ 0 h 10000"/>
                              <a:gd name="connsiteX1" fmla="*/ 23269 w 23269"/>
                              <a:gd name="connsiteY1" fmla="*/ 0 h 10000"/>
                              <a:gd name="connsiteX2" fmla="*/ 8754 w 23269"/>
                              <a:gd name="connsiteY2" fmla="*/ 4900 h 10000"/>
                              <a:gd name="connsiteX3" fmla="*/ 23269 w 23269"/>
                              <a:gd name="connsiteY3" fmla="*/ 10000 h 10000"/>
                              <a:gd name="connsiteX4" fmla="*/ 14936 w 23269"/>
                              <a:gd name="connsiteY4" fmla="*/ 10000 h 10000"/>
                              <a:gd name="connsiteX5" fmla="*/ 0 w 23269"/>
                              <a:gd name="connsiteY5" fmla="*/ 4769 h 10000"/>
                              <a:gd name="connsiteX6" fmla="*/ 14936 w 23269"/>
                              <a:gd name="connsiteY6" fmla="*/ 0 h 10000"/>
                              <a:gd name="connsiteX0" fmla="*/ 14936 w 23269"/>
                              <a:gd name="connsiteY0" fmla="*/ 0 h 10000"/>
                              <a:gd name="connsiteX1" fmla="*/ 23269 w 23269"/>
                              <a:gd name="connsiteY1" fmla="*/ 0 h 10000"/>
                              <a:gd name="connsiteX2" fmla="*/ 7490 w 23269"/>
                              <a:gd name="connsiteY2" fmla="*/ 4834 h 10000"/>
                              <a:gd name="connsiteX3" fmla="*/ 23269 w 23269"/>
                              <a:gd name="connsiteY3" fmla="*/ 10000 h 10000"/>
                              <a:gd name="connsiteX4" fmla="*/ 14936 w 23269"/>
                              <a:gd name="connsiteY4" fmla="*/ 10000 h 10000"/>
                              <a:gd name="connsiteX5" fmla="*/ 0 w 23269"/>
                              <a:gd name="connsiteY5" fmla="*/ 4769 h 10000"/>
                              <a:gd name="connsiteX6" fmla="*/ 14936 w 23269"/>
                              <a:gd name="connsiteY6" fmla="*/ 0 h 1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3269" h="10000">
                                <a:moveTo>
                                  <a:pt x="14936" y="0"/>
                                </a:moveTo>
                                <a:lnTo>
                                  <a:pt x="23269" y="0"/>
                                </a:lnTo>
                                <a:cubicBezTo>
                                  <a:pt x="22348" y="0"/>
                                  <a:pt x="7490" y="2073"/>
                                  <a:pt x="7490" y="4834"/>
                                </a:cubicBezTo>
                                <a:cubicBezTo>
                                  <a:pt x="7490" y="7595"/>
                                  <a:pt x="22348" y="10000"/>
                                  <a:pt x="23269" y="10000"/>
                                </a:cubicBezTo>
                                <a:lnTo>
                                  <a:pt x="14936" y="10000"/>
                                </a:lnTo>
                                <a:cubicBezTo>
                                  <a:pt x="14015" y="10000"/>
                                  <a:pt x="0" y="7530"/>
                                  <a:pt x="0" y="4769"/>
                                </a:cubicBezTo>
                                <a:cubicBezTo>
                                  <a:pt x="0" y="2008"/>
                                  <a:pt x="14015" y="0"/>
                                  <a:pt x="14936" y="0"/>
                                </a:cubicBezTo>
                                <a:close/>
                              </a:path>
                            </a:pathLst>
                          </a:custGeom>
                          <a:gradFill flip="none" rotWithShape="1">
                            <a:gsLst>
                              <a:gs pos="0">
                                <a:srgbClr val="27AAE1">
                                  <a:shade val="30000"/>
                                  <a:satMod val="115000"/>
                                </a:srgbClr>
                              </a:gs>
                              <a:gs pos="50000">
                                <a:srgbClr val="27AAE1">
                                  <a:shade val="67500"/>
                                  <a:satMod val="115000"/>
                                </a:srgbClr>
                              </a:gs>
                              <a:gs pos="100000">
                                <a:srgbClr val="27AAE1">
                                  <a:shade val="100000"/>
                                  <a:satMod val="115000"/>
                                </a:srgbClr>
                              </a:gs>
                            </a:gsLst>
                            <a:lin ang="135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936787982" name="Picture 6">
                          <a:extLst>
                            <a:ext uri="{C183D7F6-B498-43B3-948B-1728B52AA6E4}">
                              <adec:decorative xmlns:adec="http://schemas.microsoft.com/office/drawing/2017/decorative" val="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371475" y="3162300"/>
                          <a:ext cx="1430655" cy="804545"/>
                        </a:xfrm>
                        <a:prstGeom prst="rect">
                          <a:avLst/>
                        </a:prstGeom>
                      </pic:spPr>
                    </pic:pic>
                  </wpg:wgp>
                </a:graphicData>
              </a:graphic>
            </wp:anchor>
          </w:drawing>
        </mc:Choice>
        <mc:Fallback xmlns:w16cei="http://schemas.microsoft.com/office/word/2026/wordml/cei" xmlns:a="http://schemas.openxmlformats.org/drawingml/2006/main" xmlns:adec="http://schemas.microsoft.com/office/drawing/2017/decorative" xmlns:pic="http://schemas.openxmlformats.org/drawingml/2006/picture" xmlns:a14="http://schemas.microsoft.com/office/drawing/2010/main" xmlns:arto="http://schemas.microsoft.com/office/word/2006/arto">
          <w:pict w14:anchorId="3D449682">
            <v:group id="Group 1" style="position:absolute;margin-left:-97.5pt;margin-top:-282pt;width:1231.8pt;height:320.75pt;z-index:251757056" alt="&quot;&quot;" coordsize="156438,40735" o:spid="_x0000_s1026" w14:anchorId="40F3C0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">
              <v:group id="Group 5" style="position:absolute;width:156438;height:40735" alt="&quot;&quot;" coordsize="156441,40747" coordorigin="-24754,-1701"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">
                <v:shape id="Flowchart: Stored Data 4" style="position:absolute;left:19535;top:-29225;width:23982;height:112559;rotation:-5542630fd;visibility:visible;mso-wrap-style:square;v-text-anchor:middle" alt="&quot;&quot;" coordsize="23269,10000" o:spid="_x0000_s1028" fillcolor="#0a658b" stroked="f" strokeweight="1pt" path="m14936,r8333,c22348,,7490,2073,7490,4834v,2761,14858,5166,15779,5166l14936,10000c14015,10000,,7530,,4769,,2008,14015,,1493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">
                  <v:fill type="gradient" color2="#19b0ef" colors="0 #0a658b;.5 #1393c9;1 #19b0ef" angle="225" focus="100%" rotate="t"/>
                  <v:stroke joinstyle="miter"/>
                  <v:path arrowok="t" o:connecttype="custom" o:connectlocs="1539365,0;2398198,0;771950,5441174;2398198,11256048;1539365,11256048;0,5368009;1539365,0" o:connectangles="0,0,0,0,0,0,0"/>
                </v:shape>
                <v:oval id="Oval 3" style="position:absolute;left:1701;top:1744;width:92075;height:34424;visibility:visible;mso-wrap-style:square;v-text-anchor:middle" alt="&quot;&quot;" o:spid="_x0000_s1029" fillcolor="#0a3153" stroked="f" strokeweight="6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">
                  <v:fill type="gradient" color2="#1a5b92" colors="0 #0a3153;.5 #144b7a;1 #1a5b92" angle="135" focus="100%" rotate="t"/>
                  <v:stroke joinstyle="miter"/>
                </v:oval>
                <v:oval id="Oval 3" style="position:absolute;left:62944;top:-1701;width:68742;height:35268;visibility:visible;mso-wrap-style:square;v-text-anchor:middle" alt="&quot;&quot;" o:spid="_x0000_s1030" fillcolor="#0a3153" stroked="f" strokeweight="6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">
                  <v:fill type="gradient" color2="#1a5b92" colors="0 #0a3153;.5 #144b7a;1 #1a5b92" angle="90" focus="100%" rotate="t"/>
                  <v:stroke joinstyle="miter"/>
                </v:oval>
                <v:shape id="Flowchart: Stored Data 4" style="position:absolute;left:74800;top:1517;width:13446;height:52967;rotation:-4429518fd;visibility:visible;mso-wrap-style:square;v-text-anchor:middle" alt="&quot;&quot;" coordsize="23269,10000" o:spid="_x0000_s1031" fillcolor="#0a658b" stroked="f" strokeweight="1pt" path="m14936,r8333,c22348,,7490,2073,7490,4834v,2761,14858,5166,15779,5166l14936,10000c14015,10000,,7530,,4769,,2008,14015,,1493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">
                  <v:fill type="gradient" color2="#19b0ef" colors="0 #0a658b;.5 #1393c9;1 #19b0ef" angle="225" focus="100%" rotate="t"/>
                  <v:stroke joinstyle="miter"/>
                  <v:path arrowok="t" o:connecttype="custom" o:connectlocs="863086,0;1344614,0;432814,2560421;1344614,5296692;863086,5296692;0,2525992;863086,0" o:connectangles="0,0,0,0,0,0,0"/>
                </v:shape>
              </v:group>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6" style="position:absolute;left:3714;top:31623;width:14307;height:8045;visibility:visible;mso-wrap-style:square" alt="&quot;&quot;"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">
                <v:imagedata o:title="" r:id="rId2"/>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95F82" w14:textId="0BE4CB0F" w:rsidR="000C4644" w:rsidRDefault="00B14E67">
    <w:pPr>
      <w:pStyle w:val="Header"/>
    </w:pPr>
    <w:r>
      <w:rPr>
        <w:noProof/>
      </w:rPr>
      <mc:AlternateContent>
        <mc:Choice Requires="wpg">
          <w:drawing>
            <wp:anchor distT="0" distB="0" distL="114300" distR="114300" simplePos="0" relativeHeight="251658243" behindDoc="0" locked="0" layoutInCell="1" allowOverlap="1" wp14:anchorId="634EC375" wp14:editId="00BD61E9">
              <wp:simplePos x="0" y="0"/>
              <wp:positionH relativeFrom="column">
                <wp:posOffset>-5057775</wp:posOffset>
              </wp:positionH>
              <wp:positionV relativeFrom="paragraph">
                <wp:posOffset>-3114675</wp:posOffset>
              </wp:positionV>
              <wp:extent cx="15429453" cy="3907784"/>
              <wp:effectExtent l="0" t="381000" r="1270" b="36195"/>
              <wp:wrapNone/>
              <wp:docPr id="391350563" name="Group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5429453" cy="3907784"/>
                        <a:chOff x="-2430885" y="0"/>
                        <a:chExt cx="15429453" cy="3907784"/>
                      </a:xfrm>
                    </wpg:grpSpPr>
                    <wpg:grpSp>
                      <wpg:cNvPr id="511371352" name="Group 5"/>
                      <wpg:cNvGrpSpPr/>
                      <wpg:grpSpPr>
                        <a:xfrm>
                          <a:off x="-2430885" y="0"/>
                          <a:ext cx="15429453" cy="3907784"/>
                          <a:chOff x="-2260765" y="-170121"/>
                          <a:chExt cx="15429453" cy="3907784"/>
                        </a:xfrm>
                      </wpg:grpSpPr>
                      <wps:wsp>
                        <wps:cNvPr id="1704420083" name="Flowchart: Stored Data 4">
                          <a:extLst>
                            <a:ext uri="{C183D7F6-B498-43B3-948B-1728B52AA6E4}">
                              <adec:decorative xmlns:adec="http://schemas.microsoft.com/office/drawing/2017/decorative" val="1"/>
                            </a:ext>
                          </a:extLst>
                        </wps:cNvPr>
                        <wps:cNvSpPr/>
                        <wps:spPr>
                          <a:xfrm rot="16525571">
                            <a:off x="2168160" y="-3089460"/>
                            <a:ext cx="2398198" cy="11256048"/>
                          </a:xfrm>
                          <a:custGeom>
                            <a:avLst/>
                            <a:gdLst>
                              <a:gd name="connsiteX0" fmla="*/ 1667 w 10000"/>
                              <a:gd name="connsiteY0" fmla="*/ 0 h 10000"/>
                              <a:gd name="connsiteX1" fmla="*/ 10000 w 10000"/>
                              <a:gd name="connsiteY1" fmla="*/ 0 h 10000"/>
                              <a:gd name="connsiteX2" fmla="*/ 8333 w 10000"/>
                              <a:gd name="connsiteY2" fmla="*/ 5000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4936 w 23269"/>
                              <a:gd name="connsiteY0" fmla="*/ 0 h 10000"/>
                              <a:gd name="connsiteX1" fmla="*/ 23269 w 23269"/>
                              <a:gd name="connsiteY1" fmla="*/ 0 h 10000"/>
                              <a:gd name="connsiteX2" fmla="*/ 21602 w 23269"/>
                              <a:gd name="connsiteY2" fmla="*/ 5000 h 10000"/>
                              <a:gd name="connsiteX3" fmla="*/ 23269 w 23269"/>
                              <a:gd name="connsiteY3" fmla="*/ 10000 h 10000"/>
                              <a:gd name="connsiteX4" fmla="*/ 14936 w 23269"/>
                              <a:gd name="connsiteY4" fmla="*/ 10000 h 10000"/>
                              <a:gd name="connsiteX5" fmla="*/ 0 w 23269"/>
                              <a:gd name="connsiteY5" fmla="*/ 4769 h 10000"/>
                              <a:gd name="connsiteX6" fmla="*/ 14936 w 23269"/>
                              <a:gd name="connsiteY6" fmla="*/ 0 h 10000"/>
                              <a:gd name="connsiteX0" fmla="*/ 14936 w 23269"/>
                              <a:gd name="connsiteY0" fmla="*/ 0 h 10000"/>
                              <a:gd name="connsiteX1" fmla="*/ 23269 w 23269"/>
                              <a:gd name="connsiteY1" fmla="*/ 0 h 10000"/>
                              <a:gd name="connsiteX2" fmla="*/ 10734 w 23269"/>
                              <a:gd name="connsiteY2" fmla="*/ 4973 h 10000"/>
                              <a:gd name="connsiteX3" fmla="*/ 23269 w 23269"/>
                              <a:gd name="connsiteY3" fmla="*/ 10000 h 10000"/>
                              <a:gd name="connsiteX4" fmla="*/ 14936 w 23269"/>
                              <a:gd name="connsiteY4" fmla="*/ 10000 h 10000"/>
                              <a:gd name="connsiteX5" fmla="*/ 0 w 23269"/>
                              <a:gd name="connsiteY5" fmla="*/ 4769 h 10000"/>
                              <a:gd name="connsiteX6" fmla="*/ 14936 w 23269"/>
                              <a:gd name="connsiteY6" fmla="*/ 0 h 10000"/>
                              <a:gd name="connsiteX0" fmla="*/ 14936 w 23269"/>
                              <a:gd name="connsiteY0" fmla="*/ 0 h 10000"/>
                              <a:gd name="connsiteX1" fmla="*/ 23269 w 23269"/>
                              <a:gd name="connsiteY1" fmla="*/ 0 h 10000"/>
                              <a:gd name="connsiteX2" fmla="*/ 8754 w 23269"/>
                              <a:gd name="connsiteY2" fmla="*/ 4900 h 10000"/>
                              <a:gd name="connsiteX3" fmla="*/ 23269 w 23269"/>
                              <a:gd name="connsiteY3" fmla="*/ 10000 h 10000"/>
                              <a:gd name="connsiteX4" fmla="*/ 14936 w 23269"/>
                              <a:gd name="connsiteY4" fmla="*/ 10000 h 10000"/>
                              <a:gd name="connsiteX5" fmla="*/ 0 w 23269"/>
                              <a:gd name="connsiteY5" fmla="*/ 4769 h 10000"/>
                              <a:gd name="connsiteX6" fmla="*/ 14936 w 23269"/>
                              <a:gd name="connsiteY6" fmla="*/ 0 h 10000"/>
                              <a:gd name="connsiteX0" fmla="*/ 14936 w 23269"/>
                              <a:gd name="connsiteY0" fmla="*/ 0 h 10000"/>
                              <a:gd name="connsiteX1" fmla="*/ 23269 w 23269"/>
                              <a:gd name="connsiteY1" fmla="*/ 0 h 10000"/>
                              <a:gd name="connsiteX2" fmla="*/ 7490 w 23269"/>
                              <a:gd name="connsiteY2" fmla="*/ 4834 h 10000"/>
                              <a:gd name="connsiteX3" fmla="*/ 23269 w 23269"/>
                              <a:gd name="connsiteY3" fmla="*/ 10000 h 10000"/>
                              <a:gd name="connsiteX4" fmla="*/ 14936 w 23269"/>
                              <a:gd name="connsiteY4" fmla="*/ 10000 h 10000"/>
                              <a:gd name="connsiteX5" fmla="*/ 0 w 23269"/>
                              <a:gd name="connsiteY5" fmla="*/ 4769 h 10000"/>
                              <a:gd name="connsiteX6" fmla="*/ 14936 w 23269"/>
                              <a:gd name="connsiteY6" fmla="*/ 0 h 1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3269" h="10000">
                                <a:moveTo>
                                  <a:pt x="14936" y="0"/>
                                </a:moveTo>
                                <a:lnTo>
                                  <a:pt x="23269" y="0"/>
                                </a:lnTo>
                                <a:cubicBezTo>
                                  <a:pt x="22348" y="0"/>
                                  <a:pt x="7490" y="2073"/>
                                  <a:pt x="7490" y="4834"/>
                                </a:cubicBezTo>
                                <a:cubicBezTo>
                                  <a:pt x="7490" y="7595"/>
                                  <a:pt x="22348" y="10000"/>
                                  <a:pt x="23269" y="10000"/>
                                </a:cubicBezTo>
                                <a:lnTo>
                                  <a:pt x="14936" y="10000"/>
                                </a:lnTo>
                                <a:cubicBezTo>
                                  <a:pt x="14015" y="10000"/>
                                  <a:pt x="0" y="7530"/>
                                  <a:pt x="0" y="4769"/>
                                </a:cubicBezTo>
                                <a:cubicBezTo>
                                  <a:pt x="0" y="2008"/>
                                  <a:pt x="14015" y="0"/>
                                  <a:pt x="14936" y="0"/>
                                </a:cubicBezTo>
                                <a:close/>
                              </a:path>
                            </a:pathLst>
                          </a:custGeom>
                          <a:gradFill flip="none" rotWithShape="1">
                            <a:gsLst>
                              <a:gs pos="0">
                                <a:srgbClr val="27AAE1">
                                  <a:shade val="30000"/>
                                  <a:satMod val="115000"/>
                                </a:srgbClr>
                              </a:gs>
                              <a:gs pos="50000">
                                <a:srgbClr val="27AAE1">
                                  <a:shade val="67500"/>
                                  <a:satMod val="115000"/>
                                </a:srgbClr>
                              </a:gs>
                              <a:gs pos="100000">
                                <a:srgbClr val="27AAE1">
                                  <a:shade val="100000"/>
                                  <a:satMod val="115000"/>
                                </a:srgbClr>
                              </a:gs>
                            </a:gsLst>
                            <a:lin ang="135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2843949" name="Oval 3">
                          <a:extLst>
                            <a:ext uri="{C183D7F6-B498-43B3-948B-1728B52AA6E4}">
                              <adec:decorative xmlns:adec="http://schemas.microsoft.com/office/drawing/2017/decorative" val="1"/>
                            </a:ext>
                          </a:extLst>
                        </wps:cNvPr>
                        <wps:cNvSpPr/>
                        <wps:spPr>
                          <a:xfrm>
                            <a:off x="170120" y="174461"/>
                            <a:ext cx="9207523" cy="3442381"/>
                          </a:xfrm>
                          <a:prstGeom prst="ellipse">
                            <a:avLst/>
                          </a:prstGeom>
                          <a:gradFill flip="none" rotWithShape="1">
                            <a:gsLst>
                              <a:gs pos="0">
                                <a:srgbClr val="225A8A">
                                  <a:shade val="30000"/>
                                  <a:satMod val="115000"/>
                                </a:srgbClr>
                              </a:gs>
                              <a:gs pos="50000">
                                <a:srgbClr val="225A8A">
                                  <a:shade val="67500"/>
                                  <a:satMod val="115000"/>
                                </a:srgbClr>
                              </a:gs>
                              <a:gs pos="100000">
                                <a:srgbClr val="225A8A">
                                  <a:shade val="100000"/>
                                  <a:satMod val="115000"/>
                                </a:srgbClr>
                              </a:gs>
                            </a:gsLst>
                            <a:lin ang="18900000" scaled="1"/>
                            <a:tileRect/>
                          </a:gradFill>
                          <a:ln w="76200">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923009" name="Oval 3">
                          <a:extLst>
                            <a:ext uri="{C183D7F6-B498-43B3-948B-1728B52AA6E4}">
                              <adec:decorative xmlns:adec="http://schemas.microsoft.com/office/drawing/2017/decorative" val="1"/>
                            </a:ext>
                          </a:extLst>
                        </wps:cNvPr>
                        <wps:cNvSpPr/>
                        <wps:spPr>
                          <a:xfrm>
                            <a:off x="6294473" y="-170121"/>
                            <a:ext cx="6874215" cy="3526909"/>
                          </a:xfrm>
                          <a:prstGeom prst="ellipse">
                            <a:avLst/>
                          </a:prstGeom>
                          <a:gradFill flip="none" rotWithShape="1">
                            <a:gsLst>
                              <a:gs pos="0">
                                <a:srgbClr val="225A8A">
                                  <a:shade val="30000"/>
                                  <a:satMod val="115000"/>
                                </a:srgbClr>
                              </a:gs>
                              <a:gs pos="50000">
                                <a:srgbClr val="225A8A">
                                  <a:shade val="67500"/>
                                  <a:satMod val="115000"/>
                                </a:srgbClr>
                              </a:gs>
                              <a:gs pos="100000">
                                <a:srgbClr val="225A8A">
                                  <a:shade val="100000"/>
                                  <a:satMod val="115000"/>
                                </a:srgbClr>
                              </a:gs>
                            </a:gsLst>
                            <a:lin ang="0" scaled="1"/>
                            <a:tileRect/>
                          </a:gradFill>
                          <a:ln w="76200">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7490199" name="Flowchart: Stored Data 4">
                          <a:extLst>
                            <a:ext uri="{C183D7F6-B498-43B3-948B-1728B52AA6E4}">
                              <adec:decorative xmlns:adec="http://schemas.microsoft.com/office/drawing/2017/decorative" val="1"/>
                            </a:ext>
                          </a:extLst>
                        </wps:cNvPr>
                        <wps:cNvSpPr/>
                        <wps:spPr>
                          <a:xfrm rot="17962328">
                            <a:off x="6711467" y="-1072112"/>
                            <a:ext cx="2552566" cy="6425587"/>
                          </a:xfrm>
                          <a:custGeom>
                            <a:avLst/>
                            <a:gdLst>
                              <a:gd name="connsiteX0" fmla="*/ 1667 w 10000"/>
                              <a:gd name="connsiteY0" fmla="*/ 0 h 10000"/>
                              <a:gd name="connsiteX1" fmla="*/ 10000 w 10000"/>
                              <a:gd name="connsiteY1" fmla="*/ 0 h 10000"/>
                              <a:gd name="connsiteX2" fmla="*/ 8333 w 10000"/>
                              <a:gd name="connsiteY2" fmla="*/ 5000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4936 w 23269"/>
                              <a:gd name="connsiteY0" fmla="*/ 0 h 10000"/>
                              <a:gd name="connsiteX1" fmla="*/ 23269 w 23269"/>
                              <a:gd name="connsiteY1" fmla="*/ 0 h 10000"/>
                              <a:gd name="connsiteX2" fmla="*/ 21602 w 23269"/>
                              <a:gd name="connsiteY2" fmla="*/ 5000 h 10000"/>
                              <a:gd name="connsiteX3" fmla="*/ 23269 w 23269"/>
                              <a:gd name="connsiteY3" fmla="*/ 10000 h 10000"/>
                              <a:gd name="connsiteX4" fmla="*/ 14936 w 23269"/>
                              <a:gd name="connsiteY4" fmla="*/ 10000 h 10000"/>
                              <a:gd name="connsiteX5" fmla="*/ 0 w 23269"/>
                              <a:gd name="connsiteY5" fmla="*/ 4769 h 10000"/>
                              <a:gd name="connsiteX6" fmla="*/ 14936 w 23269"/>
                              <a:gd name="connsiteY6" fmla="*/ 0 h 10000"/>
                              <a:gd name="connsiteX0" fmla="*/ 14936 w 23269"/>
                              <a:gd name="connsiteY0" fmla="*/ 0 h 10000"/>
                              <a:gd name="connsiteX1" fmla="*/ 23269 w 23269"/>
                              <a:gd name="connsiteY1" fmla="*/ 0 h 10000"/>
                              <a:gd name="connsiteX2" fmla="*/ 10734 w 23269"/>
                              <a:gd name="connsiteY2" fmla="*/ 4973 h 10000"/>
                              <a:gd name="connsiteX3" fmla="*/ 23269 w 23269"/>
                              <a:gd name="connsiteY3" fmla="*/ 10000 h 10000"/>
                              <a:gd name="connsiteX4" fmla="*/ 14936 w 23269"/>
                              <a:gd name="connsiteY4" fmla="*/ 10000 h 10000"/>
                              <a:gd name="connsiteX5" fmla="*/ 0 w 23269"/>
                              <a:gd name="connsiteY5" fmla="*/ 4769 h 10000"/>
                              <a:gd name="connsiteX6" fmla="*/ 14936 w 23269"/>
                              <a:gd name="connsiteY6" fmla="*/ 0 h 10000"/>
                              <a:gd name="connsiteX0" fmla="*/ 14936 w 23269"/>
                              <a:gd name="connsiteY0" fmla="*/ 0 h 10000"/>
                              <a:gd name="connsiteX1" fmla="*/ 23269 w 23269"/>
                              <a:gd name="connsiteY1" fmla="*/ 0 h 10000"/>
                              <a:gd name="connsiteX2" fmla="*/ 8754 w 23269"/>
                              <a:gd name="connsiteY2" fmla="*/ 4900 h 10000"/>
                              <a:gd name="connsiteX3" fmla="*/ 23269 w 23269"/>
                              <a:gd name="connsiteY3" fmla="*/ 10000 h 10000"/>
                              <a:gd name="connsiteX4" fmla="*/ 14936 w 23269"/>
                              <a:gd name="connsiteY4" fmla="*/ 10000 h 10000"/>
                              <a:gd name="connsiteX5" fmla="*/ 0 w 23269"/>
                              <a:gd name="connsiteY5" fmla="*/ 4769 h 10000"/>
                              <a:gd name="connsiteX6" fmla="*/ 14936 w 23269"/>
                              <a:gd name="connsiteY6" fmla="*/ 0 h 10000"/>
                              <a:gd name="connsiteX0" fmla="*/ 14936 w 23269"/>
                              <a:gd name="connsiteY0" fmla="*/ 0 h 10000"/>
                              <a:gd name="connsiteX1" fmla="*/ 23269 w 23269"/>
                              <a:gd name="connsiteY1" fmla="*/ 0 h 10000"/>
                              <a:gd name="connsiteX2" fmla="*/ 7490 w 23269"/>
                              <a:gd name="connsiteY2" fmla="*/ 4834 h 10000"/>
                              <a:gd name="connsiteX3" fmla="*/ 23269 w 23269"/>
                              <a:gd name="connsiteY3" fmla="*/ 10000 h 10000"/>
                              <a:gd name="connsiteX4" fmla="*/ 14936 w 23269"/>
                              <a:gd name="connsiteY4" fmla="*/ 10000 h 10000"/>
                              <a:gd name="connsiteX5" fmla="*/ 0 w 23269"/>
                              <a:gd name="connsiteY5" fmla="*/ 4769 h 10000"/>
                              <a:gd name="connsiteX6" fmla="*/ 14936 w 23269"/>
                              <a:gd name="connsiteY6" fmla="*/ 0 h 1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3269" h="10000">
                                <a:moveTo>
                                  <a:pt x="14936" y="0"/>
                                </a:moveTo>
                                <a:lnTo>
                                  <a:pt x="23269" y="0"/>
                                </a:lnTo>
                                <a:cubicBezTo>
                                  <a:pt x="22348" y="0"/>
                                  <a:pt x="7490" y="2073"/>
                                  <a:pt x="7490" y="4834"/>
                                </a:cubicBezTo>
                                <a:cubicBezTo>
                                  <a:pt x="7490" y="7595"/>
                                  <a:pt x="22348" y="10000"/>
                                  <a:pt x="23269" y="10000"/>
                                </a:cubicBezTo>
                                <a:lnTo>
                                  <a:pt x="14936" y="10000"/>
                                </a:lnTo>
                                <a:cubicBezTo>
                                  <a:pt x="14015" y="10000"/>
                                  <a:pt x="0" y="7530"/>
                                  <a:pt x="0" y="4769"/>
                                </a:cubicBezTo>
                                <a:cubicBezTo>
                                  <a:pt x="0" y="2008"/>
                                  <a:pt x="14015" y="0"/>
                                  <a:pt x="14936" y="0"/>
                                </a:cubicBezTo>
                                <a:close/>
                              </a:path>
                            </a:pathLst>
                          </a:custGeom>
                          <a:gradFill flip="none" rotWithShape="1">
                            <a:gsLst>
                              <a:gs pos="0">
                                <a:srgbClr val="27AAE1">
                                  <a:shade val="30000"/>
                                  <a:satMod val="115000"/>
                                </a:srgbClr>
                              </a:gs>
                              <a:gs pos="50000">
                                <a:srgbClr val="27AAE1">
                                  <a:shade val="67500"/>
                                  <a:satMod val="115000"/>
                                </a:srgbClr>
                              </a:gs>
                              <a:gs pos="100000">
                                <a:srgbClr val="27AAE1">
                                  <a:shade val="100000"/>
                                  <a:satMod val="115000"/>
                                </a:srgbClr>
                              </a:gs>
                            </a:gsLst>
                            <a:lin ang="135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479398610" name="Picture 13" descr="Rhonda Weiss Center for Accessible IDEA Data logo."/>
                        <pic:cNvPicPr>
                          <a:picLocks noChangeAspect="1"/>
                        </pic:cNvPicPr>
                      </pic:nvPicPr>
                      <pic:blipFill rotWithShape="1">
                        <a:blip r:embed="rId1" cstate="print">
                          <a:extLst>
                            <a:ext uri="{28A0092B-C50C-407E-A947-70E740481C1C}">
                              <a14:useLocalDpi xmlns:a14="http://schemas.microsoft.com/office/drawing/2010/main" val="0"/>
                            </a:ext>
                          </a:extLst>
                        </a:blip>
                        <a:srcRect l="9661" t="36258" r="10000" b="33557"/>
                        <a:stretch/>
                      </pic:blipFill>
                      <pic:spPr bwMode="auto">
                        <a:xfrm>
                          <a:off x="2626885" y="2802693"/>
                          <a:ext cx="3653374" cy="771854"/>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adec="http://schemas.microsoft.com/office/drawing/2017/decorative" xmlns:pic="http://schemas.openxmlformats.org/drawingml/2006/picture" xmlns:a14="http://schemas.microsoft.com/office/drawing/2010/main" xmlns:arto="http://schemas.microsoft.com/office/word/2006/arto">
          <w:pict w14:anchorId="17BC87C1">
            <v:group id="Group 14" style="position:absolute;margin-left:-398.25pt;margin-top:-245.25pt;width:1214.9pt;height:307.7pt;z-index:251759104;mso-width-relative:margin;mso-height-relative:margin" alt="&quot;&quot;" coordsize="154294,39077" coordorigin="-24308" o:spid="_x0000_s1026" w14:anchorId="71C292E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">
              <v:group id="Group 5" style="position:absolute;left:-24308;width:154293;height:39077" coordsize="154294,39077" coordorigin="-22607,-1701"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">
                <v:shape id="Flowchart: Stored Data 4" style="position:absolute;left:21682;top:-30895;width:23982;height:112559;rotation:-5542630fd;visibility:visible;mso-wrap-style:square;v-text-anchor:middle" alt="&quot;&quot;" coordsize="23269,10000" o:spid="_x0000_s1028" fillcolor="#0a658b" stroked="f" strokeweight="1pt" path="m14936,r8333,c22348,,7490,2073,7490,4834v,2761,14858,5166,15779,5166l14936,10000c14015,10000,,7530,,4769,,2008,14015,,1493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">
                  <v:fill type="gradient" color2="#19b0ef" colors="0 #0a658b;.5 #1393c9;1 #19b0ef" angle="225" focus="100%" rotate="t"/>
                  <v:stroke joinstyle="miter"/>
                  <v:path arrowok="t" o:connecttype="custom" o:connectlocs="1539365,0;2398198,0;771950,5441174;2398198,11256048;1539365,11256048;0,5368009;1539365,0" o:connectangles="0,0,0,0,0,0,0"/>
                </v:shape>
                <v:oval id="Oval 3" style="position:absolute;left:1701;top:1744;width:92075;height:34424;visibility:visible;mso-wrap-style:square;v-text-anchor:middle" alt="&quot;&quot;" o:spid="_x0000_s1029" fillcolor="#0a3153" stroked="f" strokeweight="6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">
                  <v:fill type="gradient" color2="#1a5b92" colors="0 #0a3153;.5 #144b7a;1 #1a5b92" angle="135" focus="100%" rotate="t"/>
                  <v:stroke joinstyle="miter"/>
                </v:oval>
                <v:oval id="Oval 3" style="position:absolute;left:62944;top:-1701;width:68742;height:35268;visibility:visible;mso-wrap-style:square;v-text-anchor:middle" alt="&quot;&quot;" o:spid="_x0000_s1030" fillcolor="#0a3153" stroked="f" strokeweight="6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">
                  <v:fill type="gradient" color2="#1a5b92" colors="0 #0a3153;.5 #144b7a;1 #1a5b92" angle="90" focus="100%" rotate="t"/>
                  <v:stroke joinstyle="miter"/>
                </v:oval>
                <v:shape id="Flowchart: Stored Data 4" style="position:absolute;left:67114;top:-10722;width:25526;height:64256;rotation:-3973308fd;visibility:visible;mso-wrap-style:square;v-text-anchor:middle" alt="&quot;&quot;" coordsize="23269,10000" o:spid="_x0000_s1031" fillcolor="#0a658b" stroked="f" strokeweight="1pt" path="m14936,r8333,c22348,,7490,2073,7490,4834v,2761,14858,5166,15779,5166l14936,10000c14015,10000,,7530,,4769,,2008,14015,,1493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">
                  <v:fill type="gradient" color2="#19b0ef" colors="0 #0a658b;.5 #1393c9;1 #19b0ef" angle="225" focus="100%" rotate="t"/>
                  <v:stroke joinstyle="miter"/>
                  <v:path arrowok="t" o:connecttype="custom" o:connectlocs="1638451,0;2552566,0;821639,3106129;2552566,6425587;1638451,6425587;0,3064362;1638451,0" o:connectangles="0,0,0,0,0,0,0"/>
                </v:shape>
              </v:group>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3" style="position:absolute;left:26268;top:28026;width:36534;height:7719;visibility:visible;mso-wrap-style:square" alt="Rhonda Weiss Center for Accessible IDEA Data logo."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">
                <v:imagedata cropleft="6331f" croptop="23762f" cropright="6554f" cropbottom="21992f" o:title="Rhonda Weiss Center for Accessible IDEA Data logo" r:id="rId4"/>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7F1D"/>
    <w:multiLevelType w:val="hybridMultilevel"/>
    <w:tmpl w:val="91EA2038"/>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61A4EE0"/>
    <w:multiLevelType w:val="hybridMultilevel"/>
    <w:tmpl w:val="E7C062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39EF9A"/>
    <w:multiLevelType w:val="hybridMultilevel"/>
    <w:tmpl w:val="6B040662"/>
    <w:lvl w:ilvl="0" w:tplc="83F4CACE">
      <w:start w:val="1"/>
      <w:numFmt w:val="bullet"/>
      <w:lvlText w:val=""/>
      <w:lvlJc w:val="left"/>
      <w:pPr>
        <w:ind w:left="720" w:hanging="360"/>
      </w:pPr>
      <w:rPr>
        <w:rFonts w:ascii="Symbol" w:hAnsi="Symbol" w:hint="default"/>
      </w:rPr>
    </w:lvl>
    <w:lvl w:ilvl="1" w:tplc="E006D0FC">
      <w:start w:val="1"/>
      <w:numFmt w:val="bullet"/>
      <w:lvlText w:val="o"/>
      <w:lvlJc w:val="left"/>
      <w:pPr>
        <w:ind w:left="1440" w:hanging="360"/>
      </w:pPr>
      <w:rPr>
        <w:rFonts w:ascii="Courier New" w:hAnsi="Courier New" w:hint="default"/>
      </w:rPr>
    </w:lvl>
    <w:lvl w:ilvl="2" w:tplc="0D8C2F5E">
      <w:start w:val="1"/>
      <w:numFmt w:val="bullet"/>
      <w:lvlText w:val=""/>
      <w:lvlJc w:val="left"/>
      <w:pPr>
        <w:ind w:left="2160" w:hanging="360"/>
      </w:pPr>
      <w:rPr>
        <w:rFonts w:ascii="Wingdings" w:hAnsi="Wingdings" w:hint="default"/>
      </w:rPr>
    </w:lvl>
    <w:lvl w:ilvl="3" w:tplc="B18615F2">
      <w:start w:val="1"/>
      <w:numFmt w:val="bullet"/>
      <w:lvlText w:val=""/>
      <w:lvlJc w:val="left"/>
      <w:pPr>
        <w:ind w:left="2880" w:hanging="360"/>
      </w:pPr>
      <w:rPr>
        <w:rFonts w:ascii="Symbol" w:hAnsi="Symbol" w:hint="default"/>
      </w:rPr>
    </w:lvl>
    <w:lvl w:ilvl="4" w:tplc="6CF2064A">
      <w:start w:val="1"/>
      <w:numFmt w:val="bullet"/>
      <w:lvlText w:val="o"/>
      <w:lvlJc w:val="left"/>
      <w:pPr>
        <w:ind w:left="3600" w:hanging="360"/>
      </w:pPr>
      <w:rPr>
        <w:rFonts w:ascii="Courier New" w:hAnsi="Courier New" w:hint="default"/>
      </w:rPr>
    </w:lvl>
    <w:lvl w:ilvl="5" w:tplc="B7E8B01A">
      <w:start w:val="1"/>
      <w:numFmt w:val="bullet"/>
      <w:lvlText w:val=""/>
      <w:lvlJc w:val="left"/>
      <w:pPr>
        <w:ind w:left="4320" w:hanging="360"/>
      </w:pPr>
      <w:rPr>
        <w:rFonts w:ascii="Wingdings" w:hAnsi="Wingdings" w:hint="default"/>
      </w:rPr>
    </w:lvl>
    <w:lvl w:ilvl="6" w:tplc="69F0954C">
      <w:start w:val="1"/>
      <w:numFmt w:val="bullet"/>
      <w:lvlText w:val=""/>
      <w:lvlJc w:val="left"/>
      <w:pPr>
        <w:ind w:left="5040" w:hanging="360"/>
      </w:pPr>
      <w:rPr>
        <w:rFonts w:ascii="Symbol" w:hAnsi="Symbol" w:hint="default"/>
      </w:rPr>
    </w:lvl>
    <w:lvl w:ilvl="7" w:tplc="1AFED214">
      <w:start w:val="1"/>
      <w:numFmt w:val="bullet"/>
      <w:lvlText w:val="o"/>
      <w:lvlJc w:val="left"/>
      <w:pPr>
        <w:ind w:left="5760" w:hanging="360"/>
      </w:pPr>
      <w:rPr>
        <w:rFonts w:ascii="Courier New" w:hAnsi="Courier New" w:hint="default"/>
      </w:rPr>
    </w:lvl>
    <w:lvl w:ilvl="8" w:tplc="DEBEC3CC">
      <w:start w:val="1"/>
      <w:numFmt w:val="bullet"/>
      <w:lvlText w:val=""/>
      <w:lvlJc w:val="left"/>
      <w:pPr>
        <w:ind w:left="6480" w:hanging="360"/>
      </w:pPr>
      <w:rPr>
        <w:rFonts w:ascii="Wingdings" w:hAnsi="Wingdings" w:hint="default"/>
      </w:rPr>
    </w:lvl>
  </w:abstractNum>
  <w:abstractNum w:abstractNumId="3" w15:restartNumberingAfterBreak="0">
    <w:nsid w:val="0A718BA9"/>
    <w:multiLevelType w:val="hybridMultilevel"/>
    <w:tmpl w:val="886AC29E"/>
    <w:lvl w:ilvl="0" w:tplc="9CFCFBF8">
      <w:start w:val="1"/>
      <w:numFmt w:val="bullet"/>
      <w:lvlText w:val=""/>
      <w:lvlJc w:val="left"/>
      <w:pPr>
        <w:ind w:left="720" w:hanging="360"/>
      </w:pPr>
      <w:rPr>
        <w:rFonts w:ascii="Symbol" w:hAnsi="Symbol" w:hint="default"/>
      </w:rPr>
    </w:lvl>
    <w:lvl w:ilvl="1" w:tplc="EDC8C190">
      <w:start w:val="1"/>
      <w:numFmt w:val="bullet"/>
      <w:lvlText w:val="o"/>
      <w:lvlJc w:val="left"/>
      <w:pPr>
        <w:ind w:left="1440" w:hanging="360"/>
      </w:pPr>
      <w:rPr>
        <w:rFonts w:ascii="Courier New" w:hAnsi="Courier New" w:hint="default"/>
      </w:rPr>
    </w:lvl>
    <w:lvl w:ilvl="2" w:tplc="33F4A5D6">
      <w:start w:val="1"/>
      <w:numFmt w:val="bullet"/>
      <w:lvlText w:val=""/>
      <w:lvlJc w:val="left"/>
      <w:pPr>
        <w:ind w:left="2160" w:hanging="360"/>
      </w:pPr>
      <w:rPr>
        <w:rFonts w:ascii="Wingdings" w:hAnsi="Wingdings" w:hint="default"/>
      </w:rPr>
    </w:lvl>
    <w:lvl w:ilvl="3" w:tplc="76983D2C">
      <w:start w:val="1"/>
      <w:numFmt w:val="bullet"/>
      <w:lvlText w:val=""/>
      <w:lvlJc w:val="left"/>
      <w:pPr>
        <w:ind w:left="2880" w:hanging="360"/>
      </w:pPr>
      <w:rPr>
        <w:rFonts w:ascii="Symbol" w:hAnsi="Symbol" w:hint="default"/>
      </w:rPr>
    </w:lvl>
    <w:lvl w:ilvl="4" w:tplc="288A9532">
      <w:start w:val="1"/>
      <w:numFmt w:val="bullet"/>
      <w:lvlText w:val="o"/>
      <w:lvlJc w:val="left"/>
      <w:pPr>
        <w:ind w:left="3600" w:hanging="360"/>
      </w:pPr>
      <w:rPr>
        <w:rFonts w:ascii="Courier New" w:hAnsi="Courier New" w:hint="default"/>
      </w:rPr>
    </w:lvl>
    <w:lvl w:ilvl="5" w:tplc="3FFAC526">
      <w:start w:val="1"/>
      <w:numFmt w:val="bullet"/>
      <w:lvlText w:val=""/>
      <w:lvlJc w:val="left"/>
      <w:pPr>
        <w:ind w:left="4320" w:hanging="360"/>
      </w:pPr>
      <w:rPr>
        <w:rFonts w:ascii="Wingdings" w:hAnsi="Wingdings" w:hint="default"/>
      </w:rPr>
    </w:lvl>
    <w:lvl w:ilvl="6" w:tplc="C91A7EBA">
      <w:start w:val="1"/>
      <w:numFmt w:val="bullet"/>
      <w:lvlText w:val=""/>
      <w:lvlJc w:val="left"/>
      <w:pPr>
        <w:ind w:left="5040" w:hanging="360"/>
      </w:pPr>
      <w:rPr>
        <w:rFonts w:ascii="Symbol" w:hAnsi="Symbol" w:hint="default"/>
      </w:rPr>
    </w:lvl>
    <w:lvl w:ilvl="7" w:tplc="20E42BAC">
      <w:start w:val="1"/>
      <w:numFmt w:val="bullet"/>
      <w:lvlText w:val="o"/>
      <w:lvlJc w:val="left"/>
      <w:pPr>
        <w:ind w:left="5760" w:hanging="360"/>
      </w:pPr>
      <w:rPr>
        <w:rFonts w:ascii="Courier New" w:hAnsi="Courier New" w:hint="default"/>
      </w:rPr>
    </w:lvl>
    <w:lvl w:ilvl="8" w:tplc="DB782A96">
      <w:start w:val="1"/>
      <w:numFmt w:val="bullet"/>
      <w:lvlText w:val=""/>
      <w:lvlJc w:val="left"/>
      <w:pPr>
        <w:ind w:left="6480" w:hanging="360"/>
      </w:pPr>
      <w:rPr>
        <w:rFonts w:ascii="Wingdings" w:hAnsi="Wingdings" w:hint="default"/>
      </w:rPr>
    </w:lvl>
  </w:abstractNum>
  <w:abstractNum w:abstractNumId="4" w15:restartNumberingAfterBreak="0">
    <w:nsid w:val="0B002768"/>
    <w:multiLevelType w:val="hybridMultilevel"/>
    <w:tmpl w:val="4B462C0E"/>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F7C3E17"/>
    <w:multiLevelType w:val="hybridMultilevel"/>
    <w:tmpl w:val="D6F622D2"/>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2C6734A"/>
    <w:multiLevelType w:val="hybridMultilevel"/>
    <w:tmpl w:val="1422B508"/>
    <w:lvl w:ilvl="0" w:tplc="04090001">
      <w:start w:val="1"/>
      <w:numFmt w:val="bullet"/>
      <w:lvlText w:val=""/>
      <w:lvlJc w:val="left"/>
      <w:pPr>
        <w:ind w:left="720" w:hanging="360"/>
      </w:pPr>
      <w:rPr>
        <w:rFonts w:ascii="Symbol" w:hAnsi="Symbol" w:hint="default"/>
        <w:b/>
        <w:i w:val="0"/>
        <w:color w:val="225A8A"/>
        <w:sz w:val="24"/>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7" w15:restartNumberingAfterBreak="0">
    <w:nsid w:val="185815C4"/>
    <w:multiLevelType w:val="hybridMultilevel"/>
    <w:tmpl w:val="FFCE435A"/>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C2E3760"/>
    <w:multiLevelType w:val="hybridMultilevel"/>
    <w:tmpl w:val="4F749240"/>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DC25229"/>
    <w:multiLevelType w:val="hybridMultilevel"/>
    <w:tmpl w:val="671AD598"/>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DDD63E0"/>
    <w:multiLevelType w:val="hybridMultilevel"/>
    <w:tmpl w:val="BE62442A"/>
    <w:lvl w:ilvl="0" w:tplc="04090001">
      <w:start w:val="1"/>
      <w:numFmt w:val="bullet"/>
      <w:lvlText w:val=""/>
      <w:lvlJc w:val="left"/>
      <w:pPr>
        <w:ind w:left="720" w:hanging="360"/>
      </w:pPr>
      <w:rPr>
        <w:rFonts w:ascii="Symbol" w:hAnsi="Symbol" w:hint="default"/>
        <w:b/>
        <w:i w:val="0"/>
        <w:color w:val="225A8A"/>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0558EC"/>
    <w:multiLevelType w:val="hybridMultilevel"/>
    <w:tmpl w:val="FD9AA5C8"/>
    <w:lvl w:ilvl="0" w:tplc="CFA69988">
      <w:start w:val="1"/>
      <w:numFmt w:val="upperLetter"/>
      <w:lvlText w:val="%1."/>
      <w:lvlJc w:val="left"/>
      <w:pPr>
        <w:ind w:left="720" w:hanging="360"/>
      </w:pPr>
      <w:rPr>
        <w:rFonts w:hint="default"/>
        <w:b/>
        <w:color w:val="225A8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5F7810"/>
    <w:multiLevelType w:val="hybridMultilevel"/>
    <w:tmpl w:val="B71888D2"/>
    <w:lvl w:ilvl="0" w:tplc="04090001">
      <w:start w:val="1"/>
      <w:numFmt w:val="bullet"/>
      <w:lvlText w:val=""/>
      <w:lvlJc w:val="left"/>
      <w:pPr>
        <w:ind w:left="720" w:hanging="360"/>
      </w:pPr>
      <w:rPr>
        <w:rFonts w:ascii="Symbol" w:hAnsi="Symbol" w:hint="default"/>
        <w:b/>
        <w:i w:val="0"/>
        <w:color w:val="225A8A"/>
        <w:sz w:val="24"/>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3" w15:restartNumberingAfterBreak="0">
    <w:nsid w:val="2B923FF8"/>
    <w:multiLevelType w:val="multilevel"/>
    <w:tmpl w:val="38023676"/>
    <w:lvl w:ilvl="0">
      <w:start w:val="1"/>
      <w:numFmt w:val="bullet"/>
      <w:lvlText w:val=""/>
      <w:lvlJc w:val="left"/>
      <w:pPr>
        <w:tabs>
          <w:tab w:val="num" w:pos="720"/>
        </w:tabs>
        <w:ind w:left="720" w:hanging="360"/>
      </w:pPr>
      <w:rPr>
        <w:rFonts w:ascii="Symbol" w:hAnsi="Symbol" w:hint="default"/>
        <w:b/>
        <w:i w:val="0"/>
        <w:color w:val="225A8A"/>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474599"/>
    <w:multiLevelType w:val="hybridMultilevel"/>
    <w:tmpl w:val="886E82B0"/>
    <w:lvl w:ilvl="0" w:tplc="04090001">
      <w:start w:val="1"/>
      <w:numFmt w:val="bullet"/>
      <w:lvlText w:val=""/>
      <w:lvlJc w:val="left"/>
      <w:pPr>
        <w:ind w:left="720" w:hanging="360"/>
      </w:pPr>
      <w:rPr>
        <w:rFonts w:ascii="Symbol" w:hAnsi="Symbol" w:hint="default"/>
        <w:b/>
        <w:i w:val="0"/>
        <w:color w:val="225A8A"/>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BE3C0F"/>
    <w:multiLevelType w:val="hybridMultilevel"/>
    <w:tmpl w:val="B07E3DCC"/>
    <w:lvl w:ilvl="0" w:tplc="04090001">
      <w:start w:val="1"/>
      <w:numFmt w:val="bullet"/>
      <w:lvlText w:val=""/>
      <w:lvlJc w:val="left"/>
      <w:pPr>
        <w:ind w:left="720" w:hanging="360"/>
      </w:pPr>
      <w:rPr>
        <w:rFonts w:ascii="Symbol" w:hAnsi="Symbol" w:hint="default"/>
        <w:b/>
        <w:i w:val="0"/>
        <w:color w:val="225A8A"/>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E7463F"/>
    <w:multiLevelType w:val="hybridMultilevel"/>
    <w:tmpl w:val="037E4D50"/>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1F12537"/>
    <w:multiLevelType w:val="hybridMultilevel"/>
    <w:tmpl w:val="DE5855D8"/>
    <w:lvl w:ilvl="0" w:tplc="04090001">
      <w:start w:val="1"/>
      <w:numFmt w:val="bullet"/>
      <w:lvlText w:val=""/>
      <w:lvlJc w:val="left"/>
      <w:pPr>
        <w:ind w:left="720" w:hanging="360"/>
      </w:pPr>
      <w:rPr>
        <w:rFonts w:ascii="Symbol" w:hAnsi="Symbol" w:hint="default"/>
        <w:b/>
        <w:i w:val="0"/>
        <w:color w:val="225A8A"/>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751FFF"/>
    <w:multiLevelType w:val="multilevel"/>
    <w:tmpl w:val="45B8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ED56B5"/>
    <w:multiLevelType w:val="hybridMultilevel"/>
    <w:tmpl w:val="6E620A94"/>
    <w:lvl w:ilvl="0" w:tplc="04090001">
      <w:start w:val="1"/>
      <w:numFmt w:val="bullet"/>
      <w:lvlText w:val=""/>
      <w:lvlJc w:val="left"/>
      <w:pPr>
        <w:ind w:left="720" w:hanging="360"/>
      </w:pPr>
      <w:rPr>
        <w:rFonts w:ascii="Symbol" w:hAnsi="Symbol" w:hint="default"/>
        <w:b/>
        <w:i w:val="0"/>
        <w:color w:val="225A8A"/>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654D3D"/>
    <w:multiLevelType w:val="multilevel"/>
    <w:tmpl w:val="14ECFAB2"/>
    <w:lvl w:ilvl="0">
      <w:start w:val="1"/>
      <w:numFmt w:val="bullet"/>
      <w:lvlText w:val=""/>
      <w:lvlJc w:val="left"/>
      <w:pPr>
        <w:tabs>
          <w:tab w:val="num" w:pos="720"/>
        </w:tabs>
        <w:ind w:left="720" w:hanging="360"/>
      </w:pPr>
      <w:rPr>
        <w:rFonts w:ascii="Symbol" w:hAnsi="Symbol" w:hint="default"/>
        <w:b/>
        <w:i w:val="0"/>
        <w:color w:val="225A8A"/>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6B2EB6"/>
    <w:multiLevelType w:val="hybridMultilevel"/>
    <w:tmpl w:val="7E841882"/>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257357D"/>
    <w:multiLevelType w:val="hybridMultilevel"/>
    <w:tmpl w:val="93D4A72E"/>
    <w:lvl w:ilvl="0" w:tplc="04090001">
      <w:start w:val="1"/>
      <w:numFmt w:val="bullet"/>
      <w:lvlText w:val=""/>
      <w:lvlJc w:val="left"/>
      <w:pPr>
        <w:ind w:left="720" w:hanging="360"/>
      </w:pPr>
      <w:rPr>
        <w:rFonts w:ascii="Symbol" w:hAnsi="Symbol" w:hint="default"/>
        <w:b/>
        <w:i w:val="0"/>
        <w:color w:val="225A8A"/>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EB75A1"/>
    <w:multiLevelType w:val="hybridMultilevel"/>
    <w:tmpl w:val="5BF2D91C"/>
    <w:lvl w:ilvl="0" w:tplc="7D02333C">
      <w:start w:val="1"/>
      <w:numFmt w:val="decimal"/>
      <w:lvlText w:val="%1."/>
      <w:lvlJc w:val="left"/>
      <w:pPr>
        <w:ind w:left="720" w:hanging="360"/>
      </w:pPr>
      <w:rPr>
        <w:rFonts w:hint="default"/>
        <w:b w:val="0"/>
        <w:i w:val="0"/>
        <w:color w:val="225A8A"/>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53000A1"/>
    <w:multiLevelType w:val="multilevel"/>
    <w:tmpl w:val="59907F32"/>
    <w:lvl w:ilvl="0">
      <w:start w:val="1"/>
      <w:numFmt w:val="bullet"/>
      <w:lvlText w:val=""/>
      <w:lvlJc w:val="left"/>
      <w:pPr>
        <w:tabs>
          <w:tab w:val="num" w:pos="720"/>
        </w:tabs>
        <w:ind w:left="720" w:hanging="360"/>
      </w:pPr>
      <w:rPr>
        <w:rFonts w:ascii="Symbol" w:hAnsi="Symbol" w:hint="default"/>
        <w:b/>
        <w:i w:val="0"/>
        <w:color w:val="225A8A"/>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5F5C8D"/>
    <w:multiLevelType w:val="multilevel"/>
    <w:tmpl w:val="3CFAA5B0"/>
    <w:lvl w:ilvl="0">
      <w:start w:val="1"/>
      <w:numFmt w:val="bullet"/>
      <w:lvlText w:val=""/>
      <w:lvlJc w:val="left"/>
      <w:pPr>
        <w:ind w:left="720" w:hanging="360"/>
      </w:pPr>
      <w:rPr>
        <w:rFonts w:ascii="Symbol" w:hAnsi="Symbol" w:hint="default"/>
        <w:b/>
        <w:i w:val="0"/>
        <w:color w:val="225A8A"/>
        <w:sz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47D15F14"/>
    <w:multiLevelType w:val="hybridMultilevel"/>
    <w:tmpl w:val="015C9FCC"/>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8425904"/>
    <w:multiLevelType w:val="hybridMultilevel"/>
    <w:tmpl w:val="FFA89C20"/>
    <w:lvl w:ilvl="0" w:tplc="F2A2F3FC">
      <w:start w:val="1"/>
      <w:numFmt w:val="bullet"/>
      <w:lvlText w:val=""/>
      <w:lvlJc w:val="left"/>
      <w:pPr>
        <w:ind w:left="720" w:hanging="360"/>
      </w:pPr>
      <w:rPr>
        <w:rFonts w:ascii="Symbol" w:hAnsi="Symbol" w:hint="default"/>
        <w:b/>
        <w:i w:val="0"/>
        <w:color w:val="225A8A"/>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9C8511"/>
    <w:multiLevelType w:val="hybridMultilevel"/>
    <w:tmpl w:val="3BFCA1E6"/>
    <w:lvl w:ilvl="0" w:tplc="23A610B6">
      <w:start w:val="1"/>
      <w:numFmt w:val="bullet"/>
      <w:lvlText w:val=""/>
      <w:lvlJc w:val="left"/>
      <w:pPr>
        <w:ind w:left="720" w:hanging="360"/>
      </w:pPr>
      <w:rPr>
        <w:rFonts w:ascii="Symbol" w:hAnsi="Symbol" w:hint="default"/>
      </w:rPr>
    </w:lvl>
    <w:lvl w:ilvl="1" w:tplc="7C041BD6">
      <w:start w:val="1"/>
      <w:numFmt w:val="bullet"/>
      <w:lvlText w:val="o"/>
      <w:lvlJc w:val="left"/>
      <w:pPr>
        <w:ind w:left="1440" w:hanging="360"/>
      </w:pPr>
      <w:rPr>
        <w:rFonts w:ascii="Courier New" w:hAnsi="Courier New" w:hint="default"/>
      </w:rPr>
    </w:lvl>
    <w:lvl w:ilvl="2" w:tplc="5C12A66C">
      <w:start w:val="1"/>
      <w:numFmt w:val="bullet"/>
      <w:lvlText w:val=""/>
      <w:lvlJc w:val="left"/>
      <w:pPr>
        <w:ind w:left="2160" w:hanging="360"/>
      </w:pPr>
      <w:rPr>
        <w:rFonts w:ascii="Wingdings" w:hAnsi="Wingdings" w:hint="default"/>
      </w:rPr>
    </w:lvl>
    <w:lvl w:ilvl="3" w:tplc="F4D085D8">
      <w:start w:val="1"/>
      <w:numFmt w:val="bullet"/>
      <w:lvlText w:val=""/>
      <w:lvlJc w:val="left"/>
      <w:pPr>
        <w:ind w:left="2880" w:hanging="360"/>
      </w:pPr>
      <w:rPr>
        <w:rFonts w:ascii="Symbol" w:hAnsi="Symbol" w:hint="default"/>
      </w:rPr>
    </w:lvl>
    <w:lvl w:ilvl="4" w:tplc="352C2F1A">
      <w:start w:val="1"/>
      <w:numFmt w:val="bullet"/>
      <w:lvlText w:val="o"/>
      <w:lvlJc w:val="left"/>
      <w:pPr>
        <w:ind w:left="3600" w:hanging="360"/>
      </w:pPr>
      <w:rPr>
        <w:rFonts w:ascii="Courier New" w:hAnsi="Courier New" w:hint="default"/>
      </w:rPr>
    </w:lvl>
    <w:lvl w:ilvl="5" w:tplc="3FE83ADC">
      <w:start w:val="1"/>
      <w:numFmt w:val="bullet"/>
      <w:lvlText w:val=""/>
      <w:lvlJc w:val="left"/>
      <w:pPr>
        <w:ind w:left="4320" w:hanging="360"/>
      </w:pPr>
      <w:rPr>
        <w:rFonts w:ascii="Wingdings" w:hAnsi="Wingdings" w:hint="default"/>
      </w:rPr>
    </w:lvl>
    <w:lvl w:ilvl="6" w:tplc="6DEEC03A">
      <w:start w:val="1"/>
      <w:numFmt w:val="bullet"/>
      <w:lvlText w:val=""/>
      <w:lvlJc w:val="left"/>
      <w:pPr>
        <w:ind w:left="5040" w:hanging="360"/>
      </w:pPr>
      <w:rPr>
        <w:rFonts w:ascii="Symbol" w:hAnsi="Symbol" w:hint="default"/>
      </w:rPr>
    </w:lvl>
    <w:lvl w:ilvl="7" w:tplc="F99C9276">
      <w:start w:val="1"/>
      <w:numFmt w:val="bullet"/>
      <w:lvlText w:val="o"/>
      <w:lvlJc w:val="left"/>
      <w:pPr>
        <w:ind w:left="5760" w:hanging="360"/>
      </w:pPr>
      <w:rPr>
        <w:rFonts w:ascii="Courier New" w:hAnsi="Courier New" w:hint="default"/>
      </w:rPr>
    </w:lvl>
    <w:lvl w:ilvl="8" w:tplc="1F544870">
      <w:start w:val="1"/>
      <w:numFmt w:val="bullet"/>
      <w:lvlText w:val=""/>
      <w:lvlJc w:val="left"/>
      <w:pPr>
        <w:ind w:left="6480" w:hanging="360"/>
      </w:pPr>
      <w:rPr>
        <w:rFonts w:ascii="Wingdings" w:hAnsi="Wingdings" w:hint="default"/>
      </w:rPr>
    </w:lvl>
  </w:abstractNum>
  <w:abstractNum w:abstractNumId="29" w15:restartNumberingAfterBreak="0">
    <w:nsid w:val="5125332C"/>
    <w:multiLevelType w:val="hybridMultilevel"/>
    <w:tmpl w:val="8B9A3CEC"/>
    <w:lvl w:ilvl="0" w:tplc="04090001">
      <w:start w:val="1"/>
      <w:numFmt w:val="bullet"/>
      <w:lvlText w:val=""/>
      <w:lvlJc w:val="left"/>
      <w:pPr>
        <w:ind w:left="720" w:hanging="360"/>
      </w:pPr>
      <w:rPr>
        <w:rFonts w:ascii="Symbol" w:hAnsi="Symbol" w:hint="default"/>
        <w:b/>
        <w:i w:val="0"/>
        <w:color w:val="225A8A"/>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EC5498"/>
    <w:multiLevelType w:val="multilevel"/>
    <w:tmpl w:val="21BA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1E436C"/>
    <w:multiLevelType w:val="hybridMultilevel"/>
    <w:tmpl w:val="7688A800"/>
    <w:lvl w:ilvl="0" w:tplc="04090001">
      <w:start w:val="1"/>
      <w:numFmt w:val="bullet"/>
      <w:lvlText w:val=""/>
      <w:lvlJc w:val="left"/>
      <w:pPr>
        <w:ind w:left="720" w:hanging="360"/>
      </w:pPr>
      <w:rPr>
        <w:rFonts w:ascii="Symbol" w:hAnsi="Symbol" w:hint="default"/>
        <w:b/>
        <w:i w:val="0"/>
        <w:color w:val="225A8A"/>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A334F3"/>
    <w:multiLevelType w:val="hybridMultilevel"/>
    <w:tmpl w:val="592C7562"/>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502772D"/>
    <w:multiLevelType w:val="hybridMultilevel"/>
    <w:tmpl w:val="7576A4EC"/>
    <w:lvl w:ilvl="0" w:tplc="04090001">
      <w:start w:val="1"/>
      <w:numFmt w:val="bullet"/>
      <w:lvlText w:val=""/>
      <w:lvlJc w:val="left"/>
      <w:pPr>
        <w:ind w:left="720" w:hanging="360"/>
      </w:pPr>
      <w:rPr>
        <w:rFonts w:ascii="Symbol" w:hAnsi="Symbol" w:hint="default"/>
        <w:b/>
        <w:i w:val="0"/>
        <w:color w:val="225A8A"/>
        <w:sz w:val="24"/>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4" w15:restartNumberingAfterBreak="0">
    <w:nsid w:val="5B0D5BCE"/>
    <w:multiLevelType w:val="hybridMultilevel"/>
    <w:tmpl w:val="8E304C74"/>
    <w:lvl w:ilvl="0" w:tplc="7D02333C">
      <w:start w:val="1"/>
      <w:numFmt w:val="decimal"/>
      <w:lvlText w:val="%1."/>
      <w:lvlJc w:val="left"/>
      <w:pPr>
        <w:ind w:left="720" w:hanging="360"/>
      </w:pPr>
      <w:rPr>
        <w:rFonts w:hint="default"/>
        <w:b w:val="0"/>
        <w:i w:val="0"/>
        <w:color w:val="225A8A"/>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8B3BF9"/>
    <w:multiLevelType w:val="hybridMultilevel"/>
    <w:tmpl w:val="C100AE72"/>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B8F4197"/>
    <w:multiLevelType w:val="hybridMultilevel"/>
    <w:tmpl w:val="570E0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BF33B22"/>
    <w:multiLevelType w:val="hybridMultilevel"/>
    <w:tmpl w:val="A202CE42"/>
    <w:lvl w:ilvl="0" w:tplc="04090001">
      <w:start w:val="1"/>
      <w:numFmt w:val="bullet"/>
      <w:lvlText w:val=""/>
      <w:lvlJc w:val="left"/>
      <w:pPr>
        <w:ind w:left="720" w:hanging="360"/>
      </w:pPr>
      <w:rPr>
        <w:rFonts w:ascii="Symbol" w:hAnsi="Symbol" w:hint="default"/>
        <w:b/>
        <w:i w:val="0"/>
        <w:color w:val="225A8A"/>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D281C07"/>
    <w:multiLevelType w:val="hybridMultilevel"/>
    <w:tmpl w:val="FAEAA858"/>
    <w:lvl w:ilvl="0" w:tplc="04090001">
      <w:start w:val="1"/>
      <w:numFmt w:val="bullet"/>
      <w:lvlText w:val=""/>
      <w:lvlJc w:val="left"/>
      <w:pPr>
        <w:ind w:left="720" w:hanging="360"/>
      </w:pPr>
      <w:rPr>
        <w:rFonts w:ascii="Symbol" w:hAnsi="Symbol" w:hint="default"/>
        <w:b/>
        <w:i w:val="0"/>
        <w:color w:val="225A8A"/>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7C1D3E"/>
    <w:multiLevelType w:val="multilevel"/>
    <w:tmpl w:val="D64A5A86"/>
    <w:lvl w:ilvl="0">
      <w:start w:val="1"/>
      <w:numFmt w:val="bullet"/>
      <w:lvlText w:val=""/>
      <w:lvlJc w:val="left"/>
      <w:pPr>
        <w:tabs>
          <w:tab w:val="num" w:pos="720"/>
        </w:tabs>
        <w:ind w:left="720" w:hanging="360"/>
      </w:pPr>
      <w:rPr>
        <w:rFonts w:ascii="Symbol" w:hAnsi="Symbol" w:hint="default"/>
        <w:b/>
        <w:i w:val="0"/>
        <w:color w:val="225A8A"/>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1855A9"/>
    <w:multiLevelType w:val="hybridMultilevel"/>
    <w:tmpl w:val="0FF0C878"/>
    <w:lvl w:ilvl="0" w:tplc="04090001">
      <w:start w:val="1"/>
      <w:numFmt w:val="bullet"/>
      <w:lvlText w:val=""/>
      <w:lvlJc w:val="left"/>
      <w:pPr>
        <w:ind w:left="720" w:hanging="360"/>
      </w:pPr>
      <w:rPr>
        <w:rFonts w:ascii="Symbol" w:hAnsi="Symbol" w:hint="default"/>
        <w:b/>
        <w:i w:val="0"/>
        <w:color w:val="225A8A"/>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D3475C"/>
    <w:multiLevelType w:val="multilevel"/>
    <w:tmpl w:val="A372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587D86"/>
    <w:multiLevelType w:val="hybridMultilevel"/>
    <w:tmpl w:val="359E3E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4E43C20"/>
    <w:multiLevelType w:val="hybridMultilevel"/>
    <w:tmpl w:val="BC744162"/>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68AA0F1E"/>
    <w:multiLevelType w:val="multilevel"/>
    <w:tmpl w:val="5824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485AB6"/>
    <w:multiLevelType w:val="hybridMultilevel"/>
    <w:tmpl w:val="34BC62EE"/>
    <w:lvl w:ilvl="0" w:tplc="4F166AC6">
      <w:start w:val="1"/>
      <w:numFmt w:val="decimal"/>
      <w:lvlText w:val="%1."/>
      <w:lvlJc w:val="left"/>
      <w:pPr>
        <w:ind w:left="720" w:hanging="360"/>
      </w:pPr>
      <w:rPr>
        <w:rFonts w:hint="default"/>
        <w:color w:val="0A3E6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0EF635B"/>
    <w:multiLevelType w:val="hybridMultilevel"/>
    <w:tmpl w:val="7064215A"/>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1F20E27"/>
    <w:multiLevelType w:val="hybridMultilevel"/>
    <w:tmpl w:val="1BACFB1E"/>
    <w:lvl w:ilvl="0" w:tplc="04090001">
      <w:start w:val="1"/>
      <w:numFmt w:val="bullet"/>
      <w:lvlText w:val=""/>
      <w:lvlJc w:val="left"/>
      <w:pPr>
        <w:ind w:left="720" w:hanging="360"/>
      </w:pPr>
      <w:rPr>
        <w:rFonts w:ascii="Symbol" w:hAnsi="Symbol" w:hint="default"/>
        <w:b/>
        <w:i w:val="0"/>
        <w:color w:val="225A8A"/>
        <w:sz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73991287"/>
    <w:multiLevelType w:val="hybridMultilevel"/>
    <w:tmpl w:val="DBC6B9C2"/>
    <w:lvl w:ilvl="0" w:tplc="04090001">
      <w:start w:val="1"/>
      <w:numFmt w:val="bullet"/>
      <w:lvlText w:val=""/>
      <w:lvlJc w:val="left"/>
      <w:pPr>
        <w:ind w:left="720" w:hanging="360"/>
      </w:pPr>
      <w:rPr>
        <w:rFonts w:ascii="Symbol" w:hAnsi="Symbol" w:hint="default"/>
        <w:b/>
        <w:i w:val="0"/>
        <w:color w:val="225A8A"/>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3BC36F8"/>
    <w:multiLevelType w:val="hybridMultilevel"/>
    <w:tmpl w:val="932C7AF6"/>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781928C1"/>
    <w:multiLevelType w:val="multilevel"/>
    <w:tmpl w:val="6554E7A2"/>
    <w:lvl w:ilvl="0">
      <w:start w:val="1"/>
      <w:numFmt w:val="bullet"/>
      <w:lvlText w:val=""/>
      <w:lvlJc w:val="left"/>
      <w:pPr>
        <w:tabs>
          <w:tab w:val="num" w:pos="720"/>
        </w:tabs>
        <w:ind w:left="720" w:hanging="360"/>
      </w:pPr>
      <w:rPr>
        <w:rFonts w:ascii="Symbol" w:hAnsi="Symbol" w:hint="default"/>
        <w:b/>
        <w:i w:val="0"/>
        <w:color w:val="225A8A"/>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254D2D"/>
    <w:multiLevelType w:val="hybridMultilevel"/>
    <w:tmpl w:val="D892E68A"/>
    <w:lvl w:ilvl="0" w:tplc="04090001">
      <w:start w:val="1"/>
      <w:numFmt w:val="bullet"/>
      <w:lvlText w:val=""/>
      <w:lvlJc w:val="left"/>
      <w:pPr>
        <w:ind w:left="720" w:hanging="360"/>
      </w:pPr>
      <w:rPr>
        <w:rFonts w:ascii="Symbol" w:hAnsi="Symbol" w:hint="default"/>
        <w:b/>
        <w:i w:val="0"/>
        <w:color w:val="225A8A"/>
        <w:sz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2" w15:restartNumberingAfterBreak="0">
    <w:nsid w:val="793239DA"/>
    <w:multiLevelType w:val="hybridMultilevel"/>
    <w:tmpl w:val="094612BA"/>
    <w:lvl w:ilvl="0" w:tplc="C11E263E">
      <w:start w:val="1"/>
      <w:numFmt w:val="bullet"/>
      <w:lvlText w:val=""/>
      <w:lvlJc w:val="left"/>
      <w:pPr>
        <w:ind w:left="720" w:hanging="360"/>
      </w:pPr>
      <w:rPr>
        <w:rFonts w:ascii="Symbol" w:hAnsi="Symbol" w:hint="default"/>
      </w:rPr>
    </w:lvl>
    <w:lvl w:ilvl="1" w:tplc="905A4DBA">
      <w:start w:val="1"/>
      <w:numFmt w:val="bullet"/>
      <w:lvlText w:val="o"/>
      <w:lvlJc w:val="left"/>
      <w:pPr>
        <w:ind w:left="1440" w:hanging="360"/>
      </w:pPr>
      <w:rPr>
        <w:rFonts w:ascii="Courier New" w:hAnsi="Courier New" w:hint="default"/>
      </w:rPr>
    </w:lvl>
    <w:lvl w:ilvl="2" w:tplc="5BAA00D2">
      <w:start w:val="1"/>
      <w:numFmt w:val="bullet"/>
      <w:lvlText w:val=""/>
      <w:lvlJc w:val="left"/>
      <w:pPr>
        <w:ind w:left="2160" w:hanging="360"/>
      </w:pPr>
      <w:rPr>
        <w:rFonts w:ascii="Wingdings" w:hAnsi="Wingdings" w:hint="default"/>
      </w:rPr>
    </w:lvl>
    <w:lvl w:ilvl="3" w:tplc="B3C41BEA">
      <w:start w:val="1"/>
      <w:numFmt w:val="bullet"/>
      <w:lvlText w:val=""/>
      <w:lvlJc w:val="left"/>
      <w:pPr>
        <w:ind w:left="2880" w:hanging="360"/>
      </w:pPr>
      <w:rPr>
        <w:rFonts w:ascii="Symbol" w:hAnsi="Symbol" w:hint="default"/>
      </w:rPr>
    </w:lvl>
    <w:lvl w:ilvl="4" w:tplc="46A0D1A2">
      <w:start w:val="1"/>
      <w:numFmt w:val="bullet"/>
      <w:lvlText w:val="o"/>
      <w:lvlJc w:val="left"/>
      <w:pPr>
        <w:ind w:left="3600" w:hanging="360"/>
      </w:pPr>
      <w:rPr>
        <w:rFonts w:ascii="Courier New" w:hAnsi="Courier New" w:hint="default"/>
      </w:rPr>
    </w:lvl>
    <w:lvl w:ilvl="5" w:tplc="C2360742">
      <w:start w:val="1"/>
      <w:numFmt w:val="bullet"/>
      <w:lvlText w:val=""/>
      <w:lvlJc w:val="left"/>
      <w:pPr>
        <w:ind w:left="4320" w:hanging="360"/>
      </w:pPr>
      <w:rPr>
        <w:rFonts w:ascii="Wingdings" w:hAnsi="Wingdings" w:hint="default"/>
      </w:rPr>
    </w:lvl>
    <w:lvl w:ilvl="6" w:tplc="CA9EA546">
      <w:start w:val="1"/>
      <w:numFmt w:val="bullet"/>
      <w:lvlText w:val=""/>
      <w:lvlJc w:val="left"/>
      <w:pPr>
        <w:ind w:left="5040" w:hanging="360"/>
      </w:pPr>
      <w:rPr>
        <w:rFonts w:ascii="Symbol" w:hAnsi="Symbol" w:hint="default"/>
      </w:rPr>
    </w:lvl>
    <w:lvl w:ilvl="7" w:tplc="D8606E90">
      <w:start w:val="1"/>
      <w:numFmt w:val="bullet"/>
      <w:lvlText w:val="o"/>
      <w:lvlJc w:val="left"/>
      <w:pPr>
        <w:ind w:left="5760" w:hanging="360"/>
      </w:pPr>
      <w:rPr>
        <w:rFonts w:ascii="Courier New" w:hAnsi="Courier New" w:hint="default"/>
      </w:rPr>
    </w:lvl>
    <w:lvl w:ilvl="8" w:tplc="1AC2D7F2">
      <w:start w:val="1"/>
      <w:numFmt w:val="bullet"/>
      <w:lvlText w:val=""/>
      <w:lvlJc w:val="left"/>
      <w:pPr>
        <w:ind w:left="6480" w:hanging="360"/>
      </w:pPr>
      <w:rPr>
        <w:rFonts w:ascii="Wingdings" w:hAnsi="Wingdings" w:hint="default"/>
      </w:rPr>
    </w:lvl>
  </w:abstractNum>
  <w:abstractNum w:abstractNumId="53" w15:restartNumberingAfterBreak="0">
    <w:nsid w:val="7C0724BD"/>
    <w:multiLevelType w:val="multilevel"/>
    <w:tmpl w:val="76B2122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4" w15:restartNumberingAfterBreak="0">
    <w:nsid w:val="7C3A18F8"/>
    <w:multiLevelType w:val="hybridMultilevel"/>
    <w:tmpl w:val="4DD0750A"/>
    <w:lvl w:ilvl="0" w:tplc="04090001">
      <w:start w:val="1"/>
      <w:numFmt w:val="bullet"/>
      <w:lvlText w:val=""/>
      <w:lvlJc w:val="left"/>
      <w:pPr>
        <w:ind w:left="720" w:hanging="360"/>
      </w:pPr>
      <w:rPr>
        <w:rFonts w:ascii="Symbol" w:hAnsi="Symbol" w:hint="default"/>
        <w:b/>
        <w:i w:val="0"/>
        <w:color w:val="225A8A"/>
        <w:sz w:val="24"/>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55" w15:restartNumberingAfterBreak="0">
    <w:nsid w:val="7D6D0978"/>
    <w:multiLevelType w:val="hybridMultilevel"/>
    <w:tmpl w:val="2384FB44"/>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7FE67E88"/>
    <w:multiLevelType w:val="hybridMultilevel"/>
    <w:tmpl w:val="F15E34B4"/>
    <w:lvl w:ilvl="0" w:tplc="04090001">
      <w:start w:val="1"/>
      <w:numFmt w:val="bullet"/>
      <w:lvlText w:val=""/>
      <w:lvlJc w:val="left"/>
      <w:pPr>
        <w:ind w:left="720" w:hanging="360"/>
      </w:pPr>
      <w:rPr>
        <w:rFonts w:ascii="Symbol" w:hAnsi="Symbol" w:hint="default"/>
        <w:b/>
        <w:i w:val="0"/>
        <w:color w:val="225A8A"/>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4505722">
    <w:abstractNumId w:val="53"/>
  </w:num>
  <w:num w:numId="2" w16cid:durableId="1229729500">
    <w:abstractNumId w:val="45"/>
  </w:num>
  <w:num w:numId="3" w16cid:durableId="2012684208">
    <w:abstractNumId w:val="34"/>
  </w:num>
  <w:num w:numId="4" w16cid:durableId="1155561048">
    <w:abstractNumId w:val="37"/>
  </w:num>
  <w:num w:numId="5" w16cid:durableId="684942730">
    <w:abstractNumId w:val="15"/>
  </w:num>
  <w:num w:numId="6" w16cid:durableId="664668709">
    <w:abstractNumId w:val="31"/>
  </w:num>
  <w:num w:numId="7" w16cid:durableId="1339115147">
    <w:abstractNumId w:val="48"/>
  </w:num>
  <w:num w:numId="8" w16cid:durableId="1018582140">
    <w:abstractNumId w:val="38"/>
  </w:num>
  <w:num w:numId="9" w16cid:durableId="1775637319">
    <w:abstractNumId w:val="14"/>
  </w:num>
  <w:num w:numId="10" w16cid:durableId="1475567265">
    <w:abstractNumId w:val="10"/>
  </w:num>
  <w:num w:numId="11" w16cid:durableId="589512098">
    <w:abstractNumId w:val="17"/>
  </w:num>
  <w:num w:numId="12" w16cid:durableId="1951429193">
    <w:abstractNumId w:val="19"/>
  </w:num>
  <w:num w:numId="13" w16cid:durableId="222834839">
    <w:abstractNumId w:val="27"/>
  </w:num>
  <w:num w:numId="14" w16cid:durableId="476800902">
    <w:abstractNumId w:val="29"/>
  </w:num>
  <w:num w:numId="15" w16cid:durableId="1366252021">
    <w:abstractNumId w:val="42"/>
  </w:num>
  <w:num w:numId="16" w16cid:durableId="2142184645">
    <w:abstractNumId w:val="18"/>
  </w:num>
  <w:num w:numId="17" w16cid:durableId="865220542">
    <w:abstractNumId w:val="28"/>
  </w:num>
  <w:num w:numId="18" w16cid:durableId="805395695">
    <w:abstractNumId w:val="1"/>
  </w:num>
  <w:num w:numId="19" w16cid:durableId="1048795631">
    <w:abstractNumId w:val="30"/>
  </w:num>
  <w:num w:numId="20" w16cid:durableId="1862163293">
    <w:abstractNumId w:val="3"/>
  </w:num>
  <w:num w:numId="21" w16cid:durableId="1388214340">
    <w:abstractNumId w:val="2"/>
  </w:num>
  <w:num w:numId="22" w16cid:durableId="2048874047">
    <w:abstractNumId w:val="52"/>
  </w:num>
  <w:num w:numId="23" w16cid:durableId="2141536989">
    <w:abstractNumId w:val="41"/>
  </w:num>
  <w:num w:numId="24" w16cid:durableId="1056775651">
    <w:abstractNumId w:val="44"/>
  </w:num>
  <w:num w:numId="25" w16cid:durableId="1717000332">
    <w:abstractNumId w:val="11"/>
  </w:num>
  <w:num w:numId="26" w16cid:durableId="229004007">
    <w:abstractNumId w:val="8"/>
  </w:num>
  <w:num w:numId="27" w16cid:durableId="601302938">
    <w:abstractNumId w:val="16"/>
  </w:num>
  <w:num w:numId="28" w16cid:durableId="1117025419">
    <w:abstractNumId w:val="21"/>
  </w:num>
  <w:num w:numId="29" w16cid:durableId="985283396">
    <w:abstractNumId w:val="5"/>
  </w:num>
  <w:num w:numId="30" w16cid:durableId="1686056264">
    <w:abstractNumId w:val="43"/>
  </w:num>
  <w:num w:numId="31" w16cid:durableId="2052610359">
    <w:abstractNumId w:val="49"/>
  </w:num>
  <w:num w:numId="32" w16cid:durableId="1786846724">
    <w:abstractNumId w:val="4"/>
  </w:num>
  <w:num w:numId="33" w16cid:durableId="1995060919">
    <w:abstractNumId w:val="46"/>
  </w:num>
  <w:num w:numId="34" w16cid:durableId="924807323">
    <w:abstractNumId w:val="9"/>
  </w:num>
  <w:num w:numId="35" w16cid:durableId="166141382">
    <w:abstractNumId w:val="35"/>
  </w:num>
  <w:num w:numId="36" w16cid:durableId="1622834509">
    <w:abstractNumId w:val="0"/>
  </w:num>
  <w:num w:numId="37" w16cid:durableId="1575553020">
    <w:abstractNumId w:val="26"/>
  </w:num>
  <w:num w:numId="38" w16cid:durableId="1936479664">
    <w:abstractNumId w:val="55"/>
  </w:num>
  <w:num w:numId="39" w16cid:durableId="2038310735">
    <w:abstractNumId w:val="32"/>
  </w:num>
  <w:num w:numId="40" w16cid:durableId="651494893">
    <w:abstractNumId w:val="7"/>
  </w:num>
  <w:num w:numId="41" w16cid:durableId="1890217905">
    <w:abstractNumId w:val="23"/>
  </w:num>
  <w:num w:numId="42" w16cid:durableId="1467503598">
    <w:abstractNumId w:val="20"/>
  </w:num>
  <w:num w:numId="43" w16cid:durableId="1396315692">
    <w:abstractNumId w:val="33"/>
  </w:num>
  <w:num w:numId="44" w16cid:durableId="1571885457">
    <w:abstractNumId w:val="24"/>
  </w:num>
  <w:num w:numId="45" w16cid:durableId="1457674197">
    <w:abstractNumId w:val="12"/>
  </w:num>
  <w:num w:numId="46" w16cid:durableId="1821195493">
    <w:abstractNumId w:val="40"/>
  </w:num>
  <w:num w:numId="47" w16cid:durableId="140730875">
    <w:abstractNumId w:val="54"/>
  </w:num>
  <w:num w:numId="48" w16cid:durableId="669915647">
    <w:abstractNumId w:val="6"/>
  </w:num>
  <w:num w:numId="49" w16cid:durableId="142161358">
    <w:abstractNumId w:val="39"/>
  </w:num>
  <w:num w:numId="50" w16cid:durableId="552934412">
    <w:abstractNumId w:val="50"/>
  </w:num>
  <w:num w:numId="51" w16cid:durableId="214466039">
    <w:abstractNumId w:val="22"/>
  </w:num>
  <w:num w:numId="52" w16cid:durableId="1545826802">
    <w:abstractNumId w:val="13"/>
  </w:num>
  <w:num w:numId="53" w16cid:durableId="1470130613">
    <w:abstractNumId w:val="25"/>
  </w:num>
  <w:num w:numId="54" w16cid:durableId="1846747654">
    <w:abstractNumId w:val="56"/>
  </w:num>
  <w:num w:numId="55" w16cid:durableId="842859636">
    <w:abstractNumId w:val="51"/>
  </w:num>
  <w:num w:numId="56" w16cid:durableId="1574972455">
    <w:abstractNumId w:val="47"/>
  </w:num>
  <w:num w:numId="57" w16cid:durableId="1413622774">
    <w:abstractNumId w:val="36"/>
  </w:num>
  <w:numIdMacAtCleanup w:val="5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ed Edora">
    <w15:presenceInfo w15:providerId="None" w15:userId="Fred Edora"/>
  </w15:person>
  <w15:person w15:author="Bui, John">
    <w15:presenceInfo w15:providerId="AD" w15:userId="S::jbui8_gatech.edu#ext#@applieden.onmicrosoft.com::ebbc67bc-02cb-46e0-b6ce-1a2a037f19e3"/>
  </w15:person>
  <w15:person w15:author="Levette Williams">
    <w15:presenceInfo w15:providerId="AD" w15:userId="S::lewilliams@aemcorp.com::1ef35ae3-a01d-46d2-8dfc-2ac875f0bc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8B2"/>
    <w:rsid w:val="00001C09"/>
    <w:rsid w:val="00011D34"/>
    <w:rsid w:val="00012369"/>
    <w:rsid w:val="00012AB4"/>
    <w:rsid w:val="00017FF4"/>
    <w:rsid w:val="00024267"/>
    <w:rsid w:val="00033696"/>
    <w:rsid w:val="00034D77"/>
    <w:rsid w:val="00035AA9"/>
    <w:rsid w:val="00035D8B"/>
    <w:rsid w:val="00041BB7"/>
    <w:rsid w:val="00063962"/>
    <w:rsid w:val="000659C2"/>
    <w:rsid w:val="00082019"/>
    <w:rsid w:val="000917B5"/>
    <w:rsid w:val="00093934"/>
    <w:rsid w:val="000A56E8"/>
    <w:rsid w:val="000C4644"/>
    <w:rsid w:val="000D10DF"/>
    <w:rsid w:val="000D339A"/>
    <w:rsid w:val="000E34DA"/>
    <w:rsid w:val="000F051D"/>
    <w:rsid w:val="000F2D66"/>
    <w:rsid w:val="000F4FA0"/>
    <w:rsid w:val="000F55B9"/>
    <w:rsid w:val="000F5784"/>
    <w:rsid w:val="00104801"/>
    <w:rsid w:val="00104F61"/>
    <w:rsid w:val="00110AC1"/>
    <w:rsid w:val="001118AF"/>
    <w:rsid w:val="00114A43"/>
    <w:rsid w:val="00135450"/>
    <w:rsid w:val="00156036"/>
    <w:rsid w:val="001570AF"/>
    <w:rsid w:val="00170F83"/>
    <w:rsid w:val="00171742"/>
    <w:rsid w:val="001728B2"/>
    <w:rsid w:val="001766CA"/>
    <w:rsid w:val="00176FE0"/>
    <w:rsid w:val="00183E85"/>
    <w:rsid w:val="00184541"/>
    <w:rsid w:val="00184753"/>
    <w:rsid w:val="00184AAA"/>
    <w:rsid w:val="00192631"/>
    <w:rsid w:val="00196DB2"/>
    <w:rsid w:val="001A0055"/>
    <w:rsid w:val="001A2A87"/>
    <w:rsid w:val="001A3B31"/>
    <w:rsid w:val="001B0568"/>
    <w:rsid w:val="001B39E7"/>
    <w:rsid w:val="001C3620"/>
    <w:rsid w:val="001C3C05"/>
    <w:rsid w:val="001C502F"/>
    <w:rsid w:val="001C713E"/>
    <w:rsid w:val="001D1086"/>
    <w:rsid w:val="001F29D1"/>
    <w:rsid w:val="001F2DA2"/>
    <w:rsid w:val="001F6715"/>
    <w:rsid w:val="001F6AC0"/>
    <w:rsid w:val="00203F0B"/>
    <w:rsid w:val="00206046"/>
    <w:rsid w:val="00215980"/>
    <w:rsid w:val="002208B0"/>
    <w:rsid w:val="002241BD"/>
    <w:rsid w:val="002321A5"/>
    <w:rsid w:val="0023387C"/>
    <w:rsid w:val="00241DC8"/>
    <w:rsid w:val="002476AB"/>
    <w:rsid w:val="00256FCA"/>
    <w:rsid w:val="002570D2"/>
    <w:rsid w:val="002602E0"/>
    <w:rsid w:val="0026239B"/>
    <w:rsid w:val="00262FCA"/>
    <w:rsid w:val="0026770C"/>
    <w:rsid w:val="0027082A"/>
    <w:rsid w:val="00271D3A"/>
    <w:rsid w:val="0027347B"/>
    <w:rsid w:val="00274466"/>
    <w:rsid w:val="002764FB"/>
    <w:rsid w:val="00277A1E"/>
    <w:rsid w:val="002836C1"/>
    <w:rsid w:val="00285BC5"/>
    <w:rsid w:val="00292E0B"/>
    <w:rsid w:val="0029617A"/>
    <w:rsid w:val="002A11F5"/>
    <w:rsid w:val="002A2370"/>
    <w:rsid w:val="002A2E44"/>
    <w:rsid w:val="002A5ACB"/>
    <w:rsid w:val="002B17CD"/>
    <w:rsid w:val="002B302F"/>
    <w:rsid w:val="002C04E3"/>
    <w:rsid w:val="002C14FC"/>
    <w:rsid w:val="002C4D9F"/>
    <w:rsid w:val="002D164E"/>
    <w:rsid w:val="002D3DF0"/>
    <w:rsid w:val="002F093A"/>
    <w:rsid w:val="002F1B17"/>
    <w:rsid w:val="002F5A42"/>
    <w:rsid w:val="002F6E69"/>
    <w:rsid w:val="00300B0D"/>
    <w:rsid w:val="00301CAF"/>
    <w:rsid w:val="00302183"/>
    <w:rsid w:val="0030322F"/>
    <w:rsid w:val="00304681"/>
    <w:rsid w:val="0030796A"/>
    <w:rsid w:val="003112C0"/>
    <w:rsid w:val="00312A48"/>
    <w:rsid w:val="003148D2"/>
    <w:rsid w:val="00321F24"/>
    <w:rsid w:val="003331BE"/>
    <w:rsid w:val="00336BAE"/>
    <w:rsid w:val="00341006"/>
    <w:rsid w:val="00343AC8"/>
    <w:rsid w:val="00344E6D"/>
    <w:rsid w:val="00351674"/>
    <w:rsid w:val="003519FF"/>
    <w:rsid w:val="00352FF6"/>
    <w:rsid w:val="00353EAD"/>
    <w:rsid w:val="00353F68"/>
    <w:rsid w:val="00360CC8"/>
    <w:rsid w:val="00363478"/>
    <w:rsid w:val="00364C9D"/>
    <w:rsid w:val="00367A13"/>
    <w:rsid w:val="00372A6A"/>
    <w:rsid w:val="0038339B"/>
    <w:rsid w:val="00384394"/>
    <w:rsid w:val="003A2833"/>
    <w:rsid w:val="003A2A33"/>
    <w:rsid w:val="003C582B"/>
    <w:rsid w:val="003D1328"/>
    <w:rsid w:val="003D2C5F"/>
    <w:rsid w:val="003D307E"/>
    <w:rsid w:val="003D50BB"/>
    <w:rsid w:val="003D78CD"/>
    <w:rsid w:val="003D7F91"/>
    <w:rsid w:val="003E0845"/>
    <w:rsid w:val="003F331F"/>
    <w:rsid w:val="003F3F70"/>
    <w:rsid w:val="003F618B"/>
    <w:rsid w:val="00404F23"/>
    <w:rsid w:val="0041276C"/>
    <w:rsid w:val="00413DB3"/>
    <w:rsid w:val="00422145"/>
    <w:rsid w:val="004264DD"/>
    <w:rsid w:val="00432E99"/>
    <w:rsid w:val="004349C8"/>
    <w:rsid w:val="00437A17"/>
    <w:rsid w:val="0044202A"/>
    <w:rsid w:val="00444382"/>
    <w:rsid w:val="00445450"/>
    <w:rsid w:val="00447818"/>
    <w:rsid w:val="00447C2F"/>
    <w:rsid w:val="00453E19"/>
    <w:rsid w:val="00464AEA"/>
    <w:rsid w:val="004705DE"/>
    <w:rsid w:val="0047239B"/>
    <w:rsid w:val="004748A5"/>
    <w:rsid w:val="004748C9"/>
    <w:rsid w:val="004922F8"/>
    <w:rsid w:val="00492B50"/>
    <w:rsid w:val="0049624A"/>
    <w:rsid w:val="004A4A2C"/>
    <w:rsid w:val="004B1E7F"/>
    <w:rsid w:val="004B4A23"/>
    <w:rsid w:val="004B74F5"/>
    <w:rsid w:val="004C14E5"/>
    <w:rsid w:val="004C2510"/>
    <w:rsid w:val="004C7956"/>
    <w:rsid w:val="004D2B2F"/>
    <w:rsid w:val="004D4CAD"/>
    <w:rsid w:val="004D6C2D"/>
    <w:rsid w:val="004D7F62"/>
    <w:rsid w:val="004E0976"/>
    <w:rsid w:val="004F1CE2"/>
    <w:rsid w:val="004F1D58"/>
    <w:rsid w:val="004F21F0"/>
    <w:rsid w:val="004F3382"/>
    <w:rsid w:val="004F55E6"/>
    <w:rsid w:val="004F7F3B"/>
    <w:rsid w:val="00500B08"/>
    <w:rsid w:val="00501533"/>
    <w:rsid w:val="00522C00"/>
    <w:rsid w:val="005325C9"/>
    <w:rsid w:val="005445A0"/>
    <w:rsid w:val="00553EFD"/>
    <w:rsid w:val="00560DF6"/>
    <w:rsid w:val="005642A0"/>
    <w:rsid w:val="00567941"/>
    <w:rsid w:val="00570622"/>
    <w:rsid w:val="00583E74"/>
    <w:rsid w:val="005946A9"/>
    <w:rsid w:val="005A4F44"/>
    <w:rsid w:val="005A7B8C"/>
    <w:rsid w:val="005B394C"/>
    <w:rsid w:val="005B5F29"/>
    <w:rsid w:val="005C242C"/>
    <w:rsid w:val="005D76CF"/>
    <w:rsid w:val="005E4452"/>
    <w:rsid w:val="005F4165"/>
    <w:rsid w:val="005F51B4"/>
    <w:rsid w:val="0060581D"/>
    <w:rsid w:val="00617EAD"/>
    <w:rsid w:val="006200FE"/>
    <w:rsid w:val="006204A7"/>
    <w:rsid w:val="00642E83"/>
    <w:rsid w:val="00643EC2"/>
    <w:rsid w:val="0065156B"/>
    <w:rsid w:val="0065676E"/>
    <w:rsid w:val="0066404C"/>
    <w:rsid w:val="00664D25"/>
    <w:rsid w:val="00665879"/>
    <w:rsid w:val="00666CA4"/>
    <w:rsid w:val="00671630"/>
    <w:rsid w:val="00671671"/>
    <w:rsid w:val="006754FA"/>
    <w:rsid w:val="00683BB2"/>
    <w:rsid w:val="0068571A"/>
    <w:rsid w:val="00692A8B"/>
    <w:rsid w:val="00693B00"/>
    <w:rsid w:val="006A5CC4"/>
    <w:rsid w:val="006B6A0E"/>
    <w:rsid w:val="006C315F"/>
    <w:rsid w:val="006C3EBF"/>
    <w:rsid w:val="006D3AB9"/>
    <w:rsid w:val="006D4E44"/>
    <w:rsid w:val="006E20BF"/>
    <w:rsid w:val="006E366B"/>
    <w:rsid w:val="006E63FD"/>
    <w:rsid w:val="006F1304"/>
    <w:rsid w:val="006F1335"/>
    <w:rsid w:val="006F36B3"/>
    <w:rsid w:val="00703010"/>
    <w:rsid w:val="0070572B"/>
    <w:rsid w:val="0070724B"/>
    <w:rsid w:val="007128A1"/>
    <w:rsid w:val="00723FDD"/>
    <w:rsid w:val="00744B82"/>
    <w:rsid w:val="00745C67"/>
    <w:rsid w:val="00752734"/>
    <w:rsid w:val="0076045E"/>
    <w:rsid w:val="00763745"/>
    <w:rsid w:val="00763CBC"/>
    <w:rsid w:val="007670CD"/>
    <w:rsid w:val="00771EF0"/>
    <w:rsid w:val="007722BD"/>
    <w:rsid w:val="007735BE"/>
    <w:rsid w:val="00785DC2"/>
    <w:rsid w:val="00795360"/>
    <w:rsid w:val="007A37D0"/>
    <w:rsid w:val="007B47FF"/>
    <w:rsid w:val="007B5BB2"/>
    <w:rsid w:val="007B63A3"/>
    <w:rsid w:val="007B6E0F"/>
    <w:rsid w:val="007B7CA8"/>
    <w:rsid w:val="007C2F43"/>
    <w:rsid w:val="007C5093"/>
    <w:rsid w:val="007C69C0"/>
    <w:rsid w:val="007D4DF1"/>
    <w:rsid w:val="007E0E29"/>
    <w:rsid w:val="007E29CD"/>
    <w:rsid w:val="007F7FC3"/>
    <w:rsid w:val="008052AD"/>
    <w:rsid w:val="00805E1A"/>
    <w:rsid w:val="00812A1F"/>
    <w:rsid w:val="0081703F"/>
    <w:rsid w:val="0082691F"/>
    <w:rsid w:val="00826AAF"/>
    <w:rsid w:val="00834926"/>
    <w:rsid w:val="00835405"/>
    <w:rsid w:val="008410D5"/>
    <w:rsid w:val="00843781"/>
    <w:rsid w:val="008479AE"/>
    <w:rsid w:val="00855057"/>
    <w:rsid w:val="00860F27"/>
    <w:rsid w:val="00862ECE"/>
    <w:rsid w:val="008659D5"/>
    <w:rsid w:val="008722E2"/>
    <w:rsid w:val="008748D1"/>
    <w:rsid w:val="008774B6"/>
    <w:rsid w:val="008820E7"/>
    <w:rsid w:val="008845CA"/>
    <w:rsid w:val="008854EA"/>
    <w:rsid w:val="00886696"/>
    <w:rsid w:val="008A0467"/>
    <w:rsid w:val="008A6C14"/>
    <w:rsid w:val="008B3B3B"/>
    <w:rsid w:val="008C03FE"/>
    <w:rsid w:val="008C3F80"/>
    <w:rsid w:val="008C4467"/>
    <w:rsid w:val="008C4CE2"/>
    <w:rsid w:val="008E56F7"/>
    <w:rsid w:val="008F10E5"/>
    <w:rsid w:val="009254AF"/>
    <w:rsid w:val="009277D1"/>
    <w:rsid w:val="00927B3E"/>
    <w:rsid w:val="00932543"/>
    <w:rsid w:val="0093330D"/>
    <w:rsid w:val="00933D1E"/>
    <w:rsid w:val="009346C4"/>
    <w:rsid w:val="00934A7F"/>
    <w:rsid w:val="00936564"/>
    <w:rsid w:val="009476B2"/>
    <w:rsid w:val="009513EF"/>
    <w:rsid w:val="00957B8E"/>
    <w:rsid w:val="00962831"/>
    <w:rsid w:val="00962993"/>
    <w:rsid w:val="00962D08"/>
    <w:rsid w:val="009765F9"/>
    <w:rsid w:val="009809F3"/>
    <w:rsid w:val="00980CAD"/>
    <w:rsid w:val="009815D9"/>
    <w:rsid w:val="00982EA9"/>
    <w:rsid w:val="00990D01"/>
    <w:rsid w:val="009943FF"/>
    <w:rsid w:val="009A0D68"/>
    <w:rsid w:val="009A356D"/>
    <w:rsid w:val="009A6411"/>
    <w:rsid w:val="009B4960"/>
    <w:rsid w:val="009C09F8"/>
    <w:rsid w:val="009C487F"/>
    <w:rsid w:val="009E0B9B"/>
    <w:rsid w:val="009E5E09"/>
    <w:rsid w:val="009E6455"/>
    <w:rsid w:val="009F1D36"/>
    <w:rsid w:val="009F41A6"/>
    <w:rsid w:val="00A011DA"/>
    <w:rsid w:val="00A02613"/>
    <w:rsid w:val="00A026CE"/>
    <w:rsid w:val="00A150B9"/>
    <w:rsid w:val="00A15F38"/>
    <w:rsid w:val="00A16161"/>
    <w:rsid w:val="00A23FD5"/>
    <w:rsid w:val="00A24403"/>
    <w:rsid w:val="00A25B2C"/>
    <w:rsid w:val="00A27838"/>
    <w:rsid w:val="00A35ADF"/>
    <w:rsid w:val="00A465A6"/>
    <w:rsid w:val="00A519FE"/>
    <w:rsid w:val="00A51F25"/>
    <w:rsid w:val="00A523D1"/>
    <w:rsid w:val="00A5793C"/>
    <w:rsid w:val="00A62B60"/>
    <w:rsid w:val="00A7599B"/>
    <w:rsid w:val="00A82978"/>
    <w:rsid w:val="00A82A0F"/>
    <w:rsid w:val="00A858B8"/>
    <w:rsid w:val="00A90E21"/>
    <w:rsid w:val="00AA1FF4"/>
    <w:rsid w:val="00AA5A24"/>
    <w:rsid w:val="00AB0B46"/>
    <w:rsid w:val="00AB1389"/>
    <w:rsid w:val="00AB1712"/>
    <w:rsid w:val="00AB1D96"/>
    <w:rsid w:val="00AC63EE"/>
    <w:rsid w:val="00AD41E1"/>
    <w:rsid w:val="00AD4A9E"/>
    <w:rsid w:val="00AD6881"/>
    <w:rsid w:val="00AE4E67"/>
    <w:rsid w:val="00AE796F"/>
    <w:rsid w:val="00AF0652"/>
    <w:rsid w:val="00AF2401"/>
    <w:rsid w:val="00AF3B6E"/>
    <w:rsid w:val="00AF4349"/>
    <w:rsid w:val="00AF48D4"/>
    <w:rsid w:val="00B026A5"/>
    <w:rsid w:val="00B057FB"/>
    <w:rsid w:val="00B05B9C"/>
    <w:rsid w:val="00B10749"/>
    <w:rsid w:val="00B14E67"/>
    <w:rsid w:val="00B272AD"/>
    <w:rsid w:val="00B276A7"/>
    <w:rsid w:val="00B279CA"/>
    <w:rsid w:val="00B41BAD"/>
    <w:rsid w:val="00B41CDD"/>
    <w:rsid w:val="00B41F2C"/>
    <w:rsid w:val="00B45D5A"/>
    <w:rsid w:val="00B460FC"/>
    <w:rsid w:val="00B46733"/>
    <w:rsid w:val="00B64E51"/>
    <w:rsid w:val="00B66C84"/>
    <w:rsid w:val="00B704CE"/>
    <w:rsid w:val="00B744AB"/>
    <w:rsid w:val="00B74622"/>
    <w:rsid w:val="00B81ADF"/>
    <w:rsid w:val="00B87FCB"/>
    <w:rsid w:val="00B92F4E"/>
    <w:rsid w:val="00B97162"/>
    <w:rsid w:val="00BA5791"/>
    <w:rsid w:val="00BB0DB2"/>
    <w:rsid w:val="00BB1F47"/>
    <w:rsid w:val="00BB63D0"/>
    <w:rsid w:val="00BB734E"/>
    <w:rsid w:val="00BC6283"/>
    <w:rsid w:val="00BE00E9"/>
    <w:rsid w:val="00BE085C"/>
    <w:rsid w:val="00BE5394"/>
    <w:rsid w:val="00BF0541"/>
    <w:rsid w:val="00BF1A76"/>
    <w:rsid w:val="00BF7552"/>
    <w:rsid w:val="00C02DBD"/>
    <w:rsid w:val="00C05781"/>
    <w:rsid w:val="00C12D24"/>
    <w:rsid w:val="00C1642C"/>
    <w:rsid w:val="00C20A0D"/>
    <w:rsid w:val="00C217B9"/>
    <w:rsid w:val="00C324A9"/>
    <w:rsid w:val="00C33712"/>
    <w:rsid w:val="00C46915"/>
    <w:rsid w:val="00C53496"/>
    <w:rsid w:val="00C5797D"/>
    <w:rsid w:val="00C601F0"/>
    <w:rsid w:val="00C6476A"/>
    <w:rsid w:val="00C7064F"/>
    <w:rsid w:val="00C71988"/>
    <w:rsid w:val="00C72144"/>
    <w:rsid w:val="00C730D1"/>
    <w:rsid w:val="00CA1938"/>
    <w:rsid w:val="00CA3E90"/>
    <w:rsid w:val="00CA58CA"/>
    <w:rsid w:val="00CB0A18"/>
    <w:rsid w:val="00CB19AC"/>
    <w:rsid w:val="00CB4A92"/>
    <w:rsid w:val="00CB6721"/>
    <w:rsid w:val="00CC3C03"/>
    <w:rsid w:val="00CC5D0E"/>
    <w:rsid w:val="00CD47ED"/>
    <w:rsid w:val="00CD603C"/>
    <w:rsid w:val="00CD7683"/>
    <w:rsid w:val="00CE018A"/>
    <w:rsid w:val="00CE32AE"/>
    <w:rsid w:val="00CE49D7"/>
    <w:rsid w:val="00CF2FC5"/>
    <w:rsid w:val="00D02A0D"/>
    <w:rsid w:val="00D065E2"/>
    <w:rsid w:val="00D0725F"/>
    <w:rsid w:val="00D20C6D"/>
    <w:rsid w:val="00D25192"/>
    <w:rsid w:val="00D27797"/>
    <w:rsid w:val="00D34AB1"/>
    <w:rsid w:val="00D428C6"/>
    <w:rsid w:val="00D4338D"/>
    <w:rsid w:val="00D5390D"/>
    <w:rsid w:val="00D630DE"/>
    <w:rsid w:val="00D66709"/>
    <w:rsid w:val="00D675B5"/>
    <w:rsid w:val="00D70996"/>
    <w:rsid w:val="00D7299C"/>
    <w:rsid w:val="00D730BE"/>
    <w:rsid w:val="00D767ED"/>
    <w:rsid w:val="00D8636F"/>
    <w:rsid w:val="00D939A3"/>
    <w:rsid w:val="00DA1DA1"/>
    <w:rsid w:val="00DA5EFD"/>
    <w:rsid w:val="00DB1EF9"/>
    <w:rsid w:val="00DB7677"/>
    <w:rsid w:val="00DC01DC"/>
    <w:rsid w:val="00DC04F3"/>
    <w:rsid w:val="00DC170B"/>
    <w:rsid w:val="00DC2951"/>
    <w:rsid w:val="00DC5F17"/>
    <w:rsid w:val="00DC6CEA"/>
    <w:rsid w:val="00DD0E25"/>
    <w:rsid w:val="00DD156B"/>
    <w:rsid w:val="00DE03C4"/>
    <w:rsid w:val="00DE2377"/>
    <w:rsid w:val="00DE5A8B"/>
    <w:rsid w:val="00DE722B"/>
    <w:rsid w:val="00E00E49"/>
    <w:rsid w:val="00E0648E"/>
    <w:rsid w:val="00E06903"/>
    <w:rsid w:val="00E12CAE"/>
    <w:rsid w:val="00E20E3A"/>
    <w:rsid w:val="00E24F45"/>
    <w:rsid w:val="00E26B2B"/>
    <w:rsid w:val="00E413CE"/>
    <w:rsid w:val="00E45D78"/>
    <w:rsid w:val="00E54C2E"/>
    <w:rsid w:val="00E60C3D"/>
    <w:rsid w:val="00E66533"/>
    <w:rsid w:val="00E81886"/>
    <w:rsid w:val="00E861FA"/>
    <w:rsid w:val="00E905CC"/>
    <w:rsid w:val="00E92B7E"/>
    <w:rsid w:val="00E95CF6"/>
    <w:rsid w:val="00EB278F"/>
    <w:rsid w:val="00EB33E3"/>
    <w:rsid w:val="00EC175B"/>
    <w:rsid w:val="00EC1FF0"/>
    <w:rsid w:val="00EC4C70"/>
    <w:rsid w:val="00ED7F5A"/>
    <w:rsid w:val="00EE022D"/>
    <w:rsid w:val="00EE5EA1"/>
    <w:rsid w:val="00EF4A99"/>
    <w:rsid w:val="00EF607C"/>
    <w:rsid w:val="00F0740B"/>
    <w:rsid w:val="00F1073D"/>
    <w:rsid w:val="00F107C7"/>
    <w:rsid w:val="00F11933"/>
    <w:rsid w:val="00F13133"/>
    <w:rsid w:val="00F132CA"/>
    <w:rsid w:val="00F1430A"/>
    <w:rsid w:val="00F20BDD"/>
    <w:rsid w:val="00F237C3"/>
    <w:rsid w:val="00F24A78"/>
    <w:rsid w:val="00F37E44"/>
    <w:rsid w:val="00F421FD"/>
    <w:rsid w:val="00F43262"/>
    <w:rsid w:val="00F51491"/>
    <w:rsid w:val="00F55BEE"/>
    <w:rsid w:val="00F60546"/>
    <w:rsid w:val="00F6164B"/>
    <w:rsid w:val="00F629FF"/>
    <w:rsid w:val="00F62FD4"/>
    <w:rsid w:val="00F63A0F"/>
    <w:rsid w:val="00F74965"/>
    <w:rsid w:val="00F75568"/>
    <w:rsid w:val="00F757EC"/>
    <w:rsid w:val="00F77A22"/>
    <w:rsid w:val="00F9715C"/>
    <w:rsid w:val="00FA68BD"/>
    <w:rsid w:val="00FB017F"/>
    <w:rsid w:val="00FB7EC6"/>
    <w:rsid w:val="00FC338A"/>
    <w:rsid w:val="0158760C"/>
    <w:rsid w:val="079552BF"/>
    <w:rsid w:val="07BFAAA5"/>
    <w:rsid w:val="07FF09E5"/>
    <w:rsid w:val="09276180"/>
    <w:rsid w:val="0A709415"/>
    <w:rsid w:val="0ABE33BF"/>
    <w:rsid w:val="0AEBB1C1"/>
    <w:rsid w:val="0CF59474"/>
    <w:rsid w:val="0DCA61FC"/>
    <w:rsid w:val="0E6929AA"/>
    <w:rsid w:val="0E8A3E4D"/>
    <w:rsid w:val="111FD6F7"/>
    <w:rsid w:val="11BE0DFF"/>
    <w:rsid w:val="11D05D0D"/>
    <w:rsid w:val="15F1DFF4"/>
    <w:rsid w:val="18CFA968"/>
    <w:rsid w:val="190C429E"/>
    <w:rsid w:val="19605C1E"/>
    <w:rsid w:val="1AFC2C7F"/>
    <w:rsid w:val="1E9EF1F9"/>
    <w:rsid w:val="1F40B891"/>
    <w:rsid w:val="1F8A74DD"/>
    <w:rsid w:val="21466750"/>
    <w:rsid w:val="2224583E"/>
    <w:rsid w:val="22DA488E"/>
    <w:rsid w:val="23882FAF"/>
    <w:rsid w:val="2502CC40"/>
    <w:rsid w:val="259C9F3E"/>
    <w:rsid w:val="286C680C"/>
    <w:rsid w:val="2B1A3DCF"/>
    <w:rsid w:val="2B5AD408"/>
    <w:rsid w:val="2CB60E30"/>
    <w:rsid w:val="2E2B153D"/>
    <w:rsid w:val="3015B80B"/>
    <w:rsid w:val="3151730D"/>
    <w:rsid w:val="3244FD3F"/>
    <w:rsid w:val="32CB92A5"/>
    <w:rsid w:val="3428F4FF"/>
    <w:rsid w:val="3553E827"/>
    <w:rsid w:val="37F28F21"/>
    <w:rsid w:val="385E931B"/>
    <w:rsid w:val="387479E2"/>
    <w:rsid w:val="38AB3B9C"/>
    <w:rsid w:val="396887CC"/>
    <w:rsid w:val="39D8484B"/>
    <w:rsid w:val="3BA3103C"/>
    <w:rsid w:val="3BA4F0DD"/>
    <w:rsid w:val="3C311A5C"/>
    <w:rsid w:val="3C4B9268"/>
    <w:rsid w:val="3D89219F"/>
    <w:rsid w:val="3F83332A"/>
    <w:rsid w:val="405BA750"/>
    <w:rsid w:val="411F038B"/>
    <w:rsid w:val="422A0A88"/>
    <w:rsid w:val="42BAD3EC"/>
    <w:rsid w:val="4387D5F5"/>
    <w:rsid w:val="440DFC92"/>
    <w:rsid w:val="444D88D2"/>
    <w:rsid w:val="45F274AE"/>
    <w:rsid w:val="47234BA2"/>
    <w:rsid w:val="47290216"/>
    <w:rsid w:val="47E30B0F"/>
    <w:rsid w:val="4A1006B4"/>
    <w:rsid w:val="4B9846E5"/>
    <w:rsid w:val="4DCDD75C"/>
    <w:rsid w:val="55363319"/>
    <w:rsid w:val="56E3330E"/>
    <w:rsid w:val="5757E4C3"/>
    <w:rsid w:val="587CDBC7"/>
    <w:rsid w:val="5B1B16D5"/>
    <w:rsid w:val="5E1D7C0E"/>
    <w:rsid w:val="5E326473"/>
    <w:rsid w:val="5F06B811"/>
    <w:rsid w:val="627D2D58"/>
    <w:rsid w:val="635BAA3F"/>
    <w:rsid w:val="63CEFD5D"/>
    <w:rsid w:val="6427FF56"/>
    <w:rsid w:val="69067E34"/>
    <w:rsid w:val="6E658162"/>
    <w:rsid w:val="6FAA99B8"/>
    <w:rsid w:val="6FD7D444"/>
    <w:rsid w:val="6FEEE884"/>
    <w:rsid w:val="71BA78B1"/>
    <w:rsid w:val="73820B35"/>
    <w:rsid w:val="73C69F09"/>
    <w:rsid w:val="7783A23A"/>
    <w:rsid w:val="7939F43B"/>
    <w:rsid w:val="7965226E"/>
    <w:rsid w:val="7A85F6C8"/>
    <w:rsid w:val="7CCB2577"/>
    <w:rsid w:val="7D510F4F"/>
    <w:rsid w:val="7DCDA371"/>
    <w:rsid w:val="7DD397BE"/>
    <w:rsid w:val="7DF59728"/>
    <w:rsid w:val="7F46BF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A9FCEF"/>
  <w15:chartTrackingRefBased/>
  <w15:docId w15:val="{2A528A17-11D2-4966-9849-E2CD3A73D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24A"/>
    <w:rPr>
      <w:rFonts w:ascii="Calibri" w:hAnsi="Calibri"/>
      <w:sz w:val="24"/>
    </w:rPr>
  </w:style>
  <w:style w:type="paragraph" w:styleId="Heading1">
    <w:name w:val="heading 1"/>
    <w:basedOn w:val="Normal"/>
    <w:next w:val="Normal"/>
    <w:link w:val="Heading1Char"/>
    <w:uiPriority w:val="9"/>
    <w:qFormat/>
    <w:rsid w:val="0070572B"/>
    <w:pPr>
      <w:keepNext/>
      <w:keepLines/>
      <w:spacing w:before="240" w:after="0"/>
      <w:outlineLvl w:val="0"/>
    </w:pPr>
    <w:rPr>
      <w:rFonts w:asciiTheme="majorHAnsi" w:eastAsiaTheme="majorEastAsia" w:hAnsiTheme="majorHAnsi" w:cstheme="majorBidi"/>
      <w:b/>
      <w:bCs/>
      <w:noProof/>
      <w:color w:val="0A3E69"/>
      <w:sz w:val="56"/>
      <w:szCs w:val="56"/>
    </w:rPr>
  </w:style>
  <w:style w:type="paragraph" w:styleId="Heading2">
    <w:name w:val="heading 2"/>
    <w:basedOn w:val="Normal"/>
    <w:next w:val="Normal"/>
    <w:link w:val="Heading2Char"/>
    <w:autoRedefine/>
    <w:uiPriority w:val="9"/>
    <w:unhideWhenUsed/>
    <w:qFormat/>
    <w:rsid w:val="0049624A"/>
    <w:pPr>
      <w:keepNext/>
      <w:keepLines/>
      <w:spacing w:before="240" w:after="0" w:line="276" w:lineRule="auto"/>
      <w:outlineLvl w:val="1"/>
    </w:pPr>
    <w:rPr>
      <w:rFonts w:asciiTheme="majorHAnsi" w:eastAsiaTheme="majorEastAsia" w:hAnsiTheme="majorHAnsi" w:cstheme="majorBidi"/>
      <w:b/>
      <w:bCs/>
      <w:color w:val="225A8A"/>
      <w:sz w:val="36"/>
      <w:szCs w:val="26"/>
    </w:rPr>
  </w:style>
  <w:style w:type="paragraph" w:styleId="Heading3">
    <w:name w:val="heading 3"/>
    <w:basedOn w:val="Normal"/>
    <w:next w:val="Normal"/>
    <w:link w:val="Heading3Char"/>
    <w:autoRedefine/>
    <w:uiPriority w:val="9"/>
    <w:unhideWhenUsed/>
    <w:qFormat/>
    <w:rsid w:val="0049624A"/>
    <w:pPr>
      <w:keepNext/>
      <w:keepLines/>
      <w:spacing w:before="40" w:after="0" w:line="276" w:lineRule="auto"/>
      <w:outlineLvl w:val="2"/>
    </w:pPr>
    <w:rPr>
      <w:rFonts w:asciiTheme="majorHAnsi" w:eastAsiaTheme="majorEastAsia" w:hAnsiTheme="majorHAnsi" w:cstheme="majorBidi"/>
      <w:color w:val="225A8A"/>
      <w:sz w:val="32"/>
      <w:szCs w:val="28"/>
    </w:rPr>
  </w:style>
  <w:style w:type="paragraph" w:styleId="Heading4">
    <w:name w:val="heading 4"/>
    <w:basedOn w:val="Normal"/>
    <w:next w:val="Normal"/>
    <w:link w:val="Heading4Char"/>
    <w:uiPriority w:val="9"/>
    <w:unhideWhenUsed/>
    <w:qFormat/>
    <w:rsid w:val="009513EF"/>
    <w:pPr>
      <w:keepNext/>
      <w:keepLines/>
      <w:spacing w:before="40" w:after="0"/>
      <w:outlineLvl w:val="3"/>
    </w:pPr>
    <w:rPr>
      <w:rFonts w:asciiTheme="majorHAnsi" w:eastAsiaTheme="majorEastAsia" w:hAnsiTheme="majorHAnsi" w:cstheme="majorBidi"/>
      <w:iCs/>
      <w:color w:val="2F5496" w:themeColor="accent1" w:themeShade="BF"/>
      <w:sz w:val="28"/>
    </w:rPr>
  </w:style>
  <w:style w:type="paragraph" w:styleId="Heading5">
    <w:name w:val="heading 5"/>
    <w:basedOn w:val="Normal"/>
    <w:next w:val="Normal"/>
    <w:link w:val="Heading5Char"/>
    <w:uiPriority w:val="9"/>
    <w:unhideWhenUsed/>
    <w:qFormat/>
    <w:rsid w:val="00FB017F"/>
    <w:pPr>
      <w:keepNext/>
      <w:keepLines/>
      <w:spacing w:before="40" w:after="0"/>
      <w:outlineLvl w:val="4"/>
    </w:pPr>
    <w:rPr>
      <w:rFonts w:asciiTheme="majorHAnsi" w:eastAsiaTheme="majorEastAsia" w:hAnsiTheme="majorHAnsi" w:cstheme="majorBidi"/>
      <w:b/>
      <w:color w:val="2F5496" w:themeColor="accent1" w:themeShade="BF"/>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C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4CAD"/>
  </w:style>
  <w:style w:type="paragraph" w:styleId="Footer">
    <w:name w:val="footer"/>
    <w:basedOn w:val="Normal"/>
    <w:link w:val="FooterChar"/>
    <w:uiPriority w:val="99"/>
    <w:unhideWhenUsed/>
    <w:qFormat/>
    <w:rsid w:val="004D4C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4CAD"/>
  </w:style>
  <w:style w:type="paragraph" w:styleId="Subtitle">
    <w:name w:val="Subtitle"/>
    <w:basedOn w:val="Normal"/>
    <w:next w:val="Normal"/>
    <w:link w:val="SubtitleChar"/>
    <w:autoRedefine/>
    <w:uiPriority w:val="11"/>
    <w:qFormat/>
    <w:rsid w:val="00F55BEE"/>
    <w:pPr>
      <w:numPr>
        <w:ilvl w:val="1"/>
      </w:numPr>
      <w:pBdr>
        <w:bottom w:val="single" w:sz="18" w:space="1" w:color="002060"/>
      </w:pBdr>
      <w:spacing w:after="120" w:line="276" w:lineRule="auto"/>
    </w:pPr>
    <w:rPr>
      <w:rFonts w:asciiTheme="majorHAnsi" w:eastAsiaTheme="minorEastAsia" w:hAnsiTheme="majorHAnsi" w:cstheme="majorHAnsi"/>
      <w:caps/>
      <w:color w:val="002060"/>
      <w:spacing w:val="15"/>
      <w:sz w:val="36"/>
      <w:szCs w:val="24"/>
    </w:rPr>
  </w:style>
  <w:style w:type="character" w:customStyle="1" w:styleId="SubtitleChar">
    <w:name w:val="Subtitle Char"/>
    <w:basedOn w:val="DefaultParagraphFont"/>
    <w:link w:val="Subtitle"/>
    <w:uiPriority w:val="11"/>
    <w:rsid w:val="00F55BEE"/>
    <w:rPr>
      <w:rFonts w:asciiTheme="majorHAnsi" w:eastAsiaTheme="minorEastAsia" w:hAnsiTheme="majorHAnsi" w:cstheme="majorHAnsi"/>
      <w:caps/>
      <w:color w:val="002060"/>
      <w:spacing w:val="15"/>
      <w:sz w:val="36"/>
      <w:szCs w:val="24"/>
    </w:rPr>
  </w:style>
  <w:style w:type="paragraph" w:customStyle="1" w:styleId="Style3">
    <w:name w:val="Style3"/>
    <w:basedOn w:val="Normal"/>
    <w:autoRedefine/>
    <w:rsid w:val="004D4CAD"/>
    <w:pPr>
      <w:spacing w:after="0" w:line="300" w:lineRule="auto"/>
      <w:contextualSpacing/>
    </w:pPr>
    <w:rPr>
      <w:rFonts w:eastAsiaTheme="majorEastAsia" w:cstheme="majorBidi"/>
      <w:color w:val="225A8A"/>
      <w:spacing w:val="-10"/>
      <w:kern w:val="28"/>
      <w:sz w:val="48"/>
      <w:szCs w:val="56"/>
    </w:rPr>
  </w:style>
  <w:style w:type="character" w:styleId="PlaceholderText">
    <w:name w:val="Placeholder Text"/>
    <w:basedOn w:val="DefaultParagraphFont"/>
    <w:uiPriority w:val="99"/>
    <w:semiHidden/>
    <w:rsid w:val="004D4CAD"/>
    <w:rPr>
      <w:color w:val="808080"/>
    </w:rPr>
  </w:style>
  <w:style w:type="paragraph" w:styleId="Title">
    <w:name w:val="Title"/>
    <w:basedOn w:val="Normal"/>
    <w:next w:val="Normal"/>
    <w:link w:val="TitleChar"/>
    <w:uiPriority w:val="10"/>
    <w:qFormat/>
    <w:rsid w:val="004D4CAD"/>
    <w:pPr>
      <w:spacing w:after="0" w:line="240" w:lineRule="auto"/>
      <w:contextualSpacing/>
    </w:pPr>
    <w:rPr>
      <w:rFonts w:asciiTheme="majorHAnsi" w:eastAsiaTheme="majorEastAsia" w:hAnsiTheme="majorHAnsi" w:cstheme="majorBidi"/>
      <w:b/>
      <w:color w:val="255A8A"/>
      <w:spacing w:val="-10"/>
      <w:kern w:val="28"/>
      <w:sz w:val="56"/>
      <w:szCs w:val="56"/>
    </w:rPr>
  </w:style>
  <w:style w:type="character" w:customStyle="1" w:styleId="TitleChar">
    <w:name w:val="Title Char"/>
    <w:basedOn w:val="DefaultParagraphFont"/>
    <w:link w:val="Title"/>
    <w:uiPriority w:val="10"/>
    <w:rsid w:val="004D4CAD"/>
    <w:rPr>
      <w:rFonts w:asciiTheme="majorHAnsi" w:eastAsiaTheme="majorEastAsia" w:hAnsiTheme="majorHAnsi" w:cstheme="majorBidi"/>
      <w:b/>
      <w:color w:val="255A8A"/>
      <w:spacing w:val="-10"/>
      <w:kern w:val="28"/>
      <w:sz w:val="56"/>
      <w:szCs w:val="56"/>
    </w:rPr>
  </w:style>
  <w:style w:type="character" w:customStyle="1" w:styleId="Heading2Char">
    <w:name w:val="Heading 2 Char"/>
    <w:basedOn w:val="DefaultParagraphFont"/>
    <w:link w:val="Heading2"/>
    <w:uiPriority w:val="9"/>
    <w:rsid w:val="0049624A"/>
    <w:rPr>
      <w:rFonts w:asciiTheme="majorHAnsi" w:eastAsiaTheme="majorEastAsia" w:hAnsiTheme="majorHAnsi" w:cstheme="majorBidi"/>
      <w:b/>
      <w:bCs/>
      <w:color w:val="225A8A"/>
      <w:sz w:val="36"/>
      <w:szCs w:val="26"/>
    </w:rPr>
  </w:style>
  <w:style w:type="character" w:customStyle="1" w:styleId="Heading3Char">
    <w:name w:val="Heading 3 Char"/>
    <w:basedOn w:val="DefaultParagraphFont"/>
    <w:link w:val="Heading3"/>
    <w:uiPriority w:val="9"/>
    <w:rsid w:val="0049624A"/>
    <w:rPr>
      <w:rFonts w:asciiTheme="majorHAnsi" w:eastAsiaTheme="majorEastAsia" w:hAnsiTheme="majorHAnsi" w:cstheme="majorBidi"/>
      <w:color w:val="225A8A"/>
      <w:sz w:val="32"/>
      <w:szCs w:val="28"/>
    </w:rPr>
  </w:style>
  <w:style w:type="paragraph" w:styleId="ListParagraph">
    <w:name w:val="List Paragraph"/>
    <w:basedOn w:val="Normal"/>
    <w:uiPriority w:val="34"/>
    <w:qFormat/>
    <w:rsid w:val="004D4CAD"/>
    <w:pPr>
      <w:spacing w:after="120" w:line="276" w:lineRule="auto"/>
      <w:ind w:left="720"/>
      <w:contextualSpacing/>
    </w:pPr>
    <w:rPr>
      <w:color w:val="000000" w:themeColor="text1"/>
    </w:rPr>
  </w:style>
  <w:style w:type="table" w:styleId="TableGrid">
    <w:name w:val="Table Grid"/>
    <w:basedOn w:val="TableNormal"/>
    <w:uiPriority w:val="59"/>
    <w:rsid w:val="00744B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A6"/>
    <w:uiPriority w:val="99"/>
    <w:rsid w:val="00E905CC"/>
    <w:rPr>
      <w:rFonts w:cs="Myriad Pro"/>
      <w:color w:val="2C5165"/>
      <w:sz w:val="16"/>
      <w:szCs w:val="16"/>
    </w:rPr>
  </w:style>
  <w:style w:type="character" w:styleId="Hyperlink">
    <w:name w:val="Hyperlink"/>
    <w:basedOn w:val="DefaultParagraphFont"/>
    <w:uiPriority w:val="99"/>
    <w:unhideWhenUsed/>
    <w:rsid w:val="00E905CC"/>
    <w:rPr>
      <w:color w:val="0563C1" w:themeColor="hyperlink"/>
      <w:u w:val="single"/>
    </w:rPr>
  </w:style>
  <w:style w:type="character" w:customStyle="1" w:styleId="Heading4Char">
    <w:name w:val="Heading 4 Char"/>
    <w:basedOn w:val="DefaultParagraphFont"/>
    <w:link w:val="Heading4"/>
    <w:uiPriority w:val="9"/>
    <w:rsid w:val="009513EF"/>
    <w:rPr>
      <w:rFonts w:asciiTheme="majorHAnsi" w:eastAsiaTheme="majorEastAsia" w:hAnsiTheme="majorHAnsi" w:cstheme="majorBidi"/>
      <w:iCs/>
      <w:color w:val="2F5496" w:themeColor="accent1" w:themeShade="BF"/>
      <w:sz w:val="28"/>
    </w:rPr>
  </w:style>
  <w:style w:type="character" w:customStyle="1" w:styleId="Heading1Char">
    <w:name w:val="Heading 1 Char"/>
    <w:basedOn w:val="DefaultParagraphFont"/>
    <w:link w:val="Heading1"/>
    <w:uiPriority w:val="9"/>
    <w:rsid w:val="0070572B"/>
    <w:rPr>
      <w:rFonts w:asciiTheme="majorHAnsi" w:eastAsiaTheme="majorEastAsia" w:hAnsiTheme="majorHAnsi" w:cstheme="majorBidi"/>
      <w:b/>
      <w:bCs/>
      <w:noProof/>
      <w:color w:val="0A3E69"/>
      <w:sz w:val="56"/>
      <w:szCs w:val="56"/>
    </w:rPr>
  </w:style>
  <w:style w:type="paragraph" w:styleId="NormalWeb">
    <w:name w:val="Normal (Web)"/>
    <w:basedOn w:val="Normal"/>
    <w:uiPriority w:val="99"/>
    <w:unhideWhenUsed/>
    <w:rsid w:val="002F5A42"/>
    <w:pPr>
      <w:spacing w:before="100" w:beforeAutospacing="1" w:after="100" w:afterAutospacing="1" w:line="240" w:lineRule="auto"/>
    </w:pPr>
    <w:rPr>
      <w:rFonts w:ascii="Times New Roman" w:eastAsia="Times New Roman" w:hAnsi="Times New Roman" w:cs="Times New Roman"/>
      <w:kern w:val="0"/>
      <w:szCs w:val="24"/>
      <w14:ligatures w14:val="none"/>
    </w:rPr>
  </w:style>
  <w:style w:type="table" w:styleId="GridTable4-Accent1">
    <w:name w:val="Grid Table 4 Accent 1"/>
    <w:basedOn w:val="TableNormal"/>
    <w:uiPriority w:val="49"/>
    <w:rsid w:val="002F5A42"/>
    <w:pPr>
      <w:spacing w:after="0" w:line="240" w:lineRule="auto"/>
    </w:pPr>
    <w:rPr>
      <w:sz w:val="24"/>
      <w:szCs w:val="24"/>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203F0B"/>
    <w:rPr>
      <w:color w:val="605E5C"/>
      <w:shd w:val="clear" w:color="auto" w:fill="E1DFDD"/>
    </w:rPr>
  </w:style>
  <w:style w:type="character" w:customStyle="1" w:styleId="Heading5Char">
    <w:name w:val="Heading 5 Char"/>
    <w:basedOn w:val="DefaultParagraphFont"/>
    <w:link w:val="Heading5"/>
    <w:uiPriority w:val="9"/>
    <w:rsid w:val="00FB017F"/>
    <w:rPr>
      <w:rFonts w:asciiTheme="majorHAnsi" w:eastAsiaTheme="majorEastAsia" w:hAnsiTheme="majorHAnsi" w:cstheme="majorBidi"/>
      <w:b/>
      <w:color w:val="2F5496" w:themeColor="accent1" w:themeShade="BF"/>
      <w:sz w:val="26"/>
    </w:rPr>
  </w:style>
  <w:style w:type="character" w:styleId="CommentReference">
    <w:name w:val="annotation reference"/>
    <w:basedOn w:val="DefaultParagraphFont"/>
    <w:uiPriority w:val="99"/>
    <w:semiHidden/>
    <w:unhideWhenUsed/>
    <w:rsid w:val="006C3EBF"/>
    <w:rPr>
      <w:sz w:val="16"/>
      <w:szCs w:val="16"/>
    </w:rPr>
  </w:style>
  <w:style w:type="paragraph" w:styleId="CommentText">
    <w:name w:val="annotation text"/>
    <w:basedOn w:val="Normal"/>
    <w:link w:val="CommentTextChar"/>
    <w:uiPriority w:val="99"/>
    <w:unhideWhenUsed/>
    <w:rsid w:val="006C3EBF"/>
    <w:pPr>
      <w:spacing w:line="240" w:lineRule="auto"/>
    </w:pPr>
    <w:rPr>
      <w:rFonts w:asciiTheme="minorHAnsi" w:hAnsiTheme="minorHAnsi"/>
      <w:sz w:val="20"/>
      <w:szCs w:val="20"/>
    </w:rPr>
  </w:style>
  <w:style w:type="character" w:customStyle="1" w:styleId="CommentTextChar">
    <w:name w:val="Comment Text Char"/>
    <w:basedOn w:val="DefaultParagraphFont"/>
    <w:link w:val="CommentText"/>
    <w:uiPriority w:val="99"/>
    <w:rsid w:val="006C3EBF"/>
    <w:rPr>
      <w:sz w:val="20"/>
      <w:szCs w:val="20"/>
    </w:rPr>
  </w:style>
  <w:style w:type="paragraph" w:styleId="TOCHeading">
    <w:name w:val="TOC Heading"/>
    <w:basedOn w:val="Heading1"/>
    <w:next w:val="Normal"/>
    <w:uiPriority w:val="39"/>
    <w:unhideWhenUsed/>
    <w:qFormat/>
    <w:rsid w:val="00CA3E90"/>
    <w:pPr>
      <w:outlineLvl w:val="9"/>
    </w:pPr>
    <w:rPr>
      <w:b w:val="0"/>
      <w:bCs w:val="0"/>
      <w:noProof w:val="0"/>
      <w:color w:val="2F5496" w:themeColor="accent1" w:themeShade="BF"/>
      <w:kern w:val="0"/>
      <w:sz w:val="32"/>
      <w:szCs w:val="32"/>
      <w14:ligatures w14:val="none"/>
    </w:rPr>
  </w:style>
  <w:style w:type="paragraph" w:styleId="TOC2">
    <w:name w:val="toc 2"/>
    <w:basedOn w:val="Normal"/>
    <w:next w:val="Normal"/>
    <w:autoRedefine/>
    <w:uiPriority w:val="39"/>
    <w:unhideWhenUsed/>
    <w:rsid w:val="008B3B3B"/>
    <w:pPr>
      <w:tabs>
        <w:tab w:val="right" w:leader="dot" w:pos="9350"/>
      </w:tabs>
      <w:spacing w:after="100"/>
    </w:pPr>
    <w:rPr>
      <w:rFonts w:asciiTheme="minorHAnsi" w:eastAsiaTheme="minorEastAsia" w:hAnsiTheme="minorHAnsi" w:cs="Times New Roman"/>
      <w:kern w:val="0"/>
      <w:sz w:val="22"/>
      <w14:ligatures w14:val="none"/>
    </w:rPr>
  </w:style>
  <w:style w:type="paragraph" w:styleId="TOC1">
    <w:name w:val="toc 1"/>
    <w:basedOn w:val="Normal"/>
    <w:next w:val="Normal"/>
    <w:autoRedefine/>
    <w:uiPriority w:val="39"/>
    <w:unhideWhenUsed/>
    <w:rsid w:val="00CA3E90"/>
    <w:pPr>
      <w:spacing w:after="100"/>
    </w:pPr>
    <w:rPr>
      <w:rFonts w:asciiTheme="minorHAnsi" w:eastAsiaTheme="minorEastAsia" w:hAnsiTheme="minorHAnsi" w:cs="Times New Roman"/>
      <w:kern w:val="0"/>
      <w:sz w:val="22"/>
      <w14:ligatures w14:val="none"/>
    </w:rPr>
  </w:style>
  <w:style w:type="paragraph" w:styleId="TOC3">
    <w:name w:val="toc 3"/>
    <w:basedOn w:val="Normal"/>
    <w:next w:val="Normal"/>
    <w:autoRedefine/>
    <w:uiPriority w:val="39"/>
    <w:unhideWhenUsed/>
    <w:rsid w:val="00CA3E90"/>
    <w:pPr>
      <w:spacing w:after="100"/>
      <w:ind w:left="440"/>
    </w:pPr>
    <w:rPr>
      <w:rFonts w:asciiTheme="minorHAnsi" w:eastAsiaTheme="minorEastAsia" w:hAnsiTheme="minorHAnsi" w:cs="Times New Roman"/>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029989">
      <w:bodyDiv w:val="1"/>
      <w:marLeft w:val="0"/>
      <w:marRight w:val="0"/>
      <w:marTop w:val="0"/>
      <w:marBottom w:val="0"/>
      <w:divBdr>
        <w:top w:val="none" w:sz="0" w:space="0" w:color="auto"/>
        <w:left w:val="none" w:sz="0" w:space="0" w:color="auto"/>
        <w:bottom w:val="none" w:sz="0" w:space="0" w:color="auto"/>
        <w:right w:val="none" w:sz="0" w:space="0" w:color="auto"/>
      </w:divBdr>
    </w:div>
    <w:div w:id="1432968972">
      <w:bodyDiv w:val="1"/>
      <w:marLeft w:val="0"/>
      <w:marRight w:val="0"/>
      <w:marTop w:val="0"/>
      <w:marBottom w:val="0"/>
      <w:divBdr>
        <w:top w:val="none" w:sz="0" w:space="0" w:color="auto"/>
        <w:left w:val="none" w:sz="0" w:space="0" w:color="auto"/>
        <w:bottom w:val="none" w:sz="0" w:space="0" w:color="auto"/>
        <w:right w:val="none" w:sz="0" w:space="0" w:color="auto"/>
      </w:divBdr>
      <w:divsChild>
        <w:div w:id="250699902">
          <w:marLeft w:val="0"/>
          <w:marRight w:val="0"/>
          <w:marTop w:val="0"/>
          <w:marBottom w:val="0"/>
          <w:divBdr>
            <w:top w:val="none" w:sz="0" w:space="0" w:color="auto"/>
            <w:left w:val="none" w:sz="0" w:space="0" w:color="auto"/>
            <w:bottom w:val="none" w:sz="0" w:space="0" w:color="auto"/>
            <w:right w:val="none" w:sz="0" w:space="0" w:color="auto"/>
          </w:divBdr>
        </w:div>
        <w:div w:id="651448816">
          <w:marLeft w:val="0"/>
          <w:marRight w:val="0"/>
          <w:marTop w:val="0"/>
          <w:marBottom w:val="0"/>
          <w:divBdr>
            <w:top w:val="none" w:sz="0" w:space="0" w:color="auto"/>
            <w:left w:val="none" w:sz="0" w:space="0" w:color="auto"/>
            <w:bottom w:val="none" w:sz="0" w:space="0" w:color="auto"/>
            <w:right w:val="none" w:sz="0" w:space="0" w:color="auto"/>
          </w:divBdr>
        </w:div>
        <w:div w:id="7991552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wright\OneDrive%20-%20Applied%20Engineering%20Management\Documents\Custom%20Office%20Templates\Weis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A1C65681093294F902D22131CC433C6" ma:contentTypeVersion="16" ma:contentTypeDescription="Create a new document." ma:contentTypeScope="" ma:versionID="d52b98e4c9c4cc910c5192ff5117ab41">
  <xsd:schema xmlns:xsd="http://www.w3.org/2001/XMLSchema" xmlns:xs="http://www.w3.org/2001/XMLSchema" xmlns:p="http://schemas.microsoft.com/office/2006/metadata/properties" xmlns:ns2="eb633c89-33f2-4e68-8229-0a37e8e89fe5" xmlns:ns3="6911cd51-bcda-4cfd-8f70-9b31e699f2e2" targetNamespace="http://schemas.microsoft.com/office/2006/metadata/properties" ma:root="true" ma:fieldsID="597d411f40be0e61ad801011a4cf1937" ns2:_="" ns3:_="">
    <xsd:import namespace="eb633c89-33f2-4e68-8229-0a37e8e89fe5"/>
    <xsd:import namespace="6911cd51-bcda-4cfd-8f70-9b31e699f2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Location" minOccurs="0"/>
                <xsd:element ref="ns2:Comment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633c89-33f2-4e68-8229-0a37e8e89f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cd40567-abf2-423e-8514-1118c328f75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Comments" ma:index="22" nillable="true" ma:displayName="Comments" ma:format="Dropdown" ma:internalName="Comments">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911cd51-bcda-4cfd-8f70-9b31e699f2e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cd90cd8-3cff-4ed5-9a00-fdaf7ebdb173}" ma:internalName="TaxCatchAll" ma:showField="CatchAllData" ma:web="6911cd51-bcda-4cfd-8f70-9b31e699f2e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Comments xmlns="eb633c89-33f2-4e68-8229-0a37e8e89fe5" xsi:nil="true"/>
    <TaxCatchAll xmlns="6911cd51-bcda-4cfd-8f70-9b31e699f2e2" xsi:nil="true"/>
    <lcf76f155ced4ddcb4097134ff3c332f xmlns="eb633c89-33f2-4e68-8229-0a37e8e89fe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6C3EC0D-1C64-420B-B2A5-1537DC07AD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633c89-33f2-4e68-8229-0a37e8e89fe5"/>
    <ds:schemaRef ds:uri="6911cd51-bcda-4cfd-8f70-9b31e699f2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03C93E-E971-4AF5-8B79-777B671BBBF4}">
  <ds:schemaRefs>
    <ds:schemaRef ds:uri="http://schemas.openxmlformats.org/officeDocument/2006/bibliography"/>
  </ds:schemaRefs>
</ds:datastoreItem>
</file>

<file path=customXml/itemProps3.xml><?xml version="1.0" encoding="utf-8"?>
<ds:datastoreItem xmlns:ds="http://schemas.openxmlformats.org/officeDocument/2006/customXml" ds:itemID="{826CD3D7-50AD-4097-A257-F53D67984E77}">
  <ds:schemaRefs>
    <ds:schemaRef ds:uri="http://schemas.microsoft.com/sharepoint/v3/contenttype/forms"/>
  </ds:schemaRefs>
</ds:datastoreItem>
</file>

<file path=customXml/itemProps4.xml><?xml version="1.0" encoding="utf-8"?>
<ds:datastoreItem xmlns:ds="http://schemas.openxmlformats.org/officeDocument/2006/customXml" ds:itemID="{0C6E3FDD-513B-49B9-907F-EA4B6D799EEE}">
  <ds:schemaRefs>
    <ds:schemaRef ds:uri="http://schemas.microsoft.com/office/2006/metadata/properties"/>
    <ds:schemaRef ds:uri="http://schemas.microsoft.com/office/infopath/2007/PartnerControls"/>
    <ds:schemaRef ds:uri="eb633c89-33f2-4e68-8229-0a37e8e89fe5"/>
    <ds:schemaRef ds:uri="6911cd51-bcda-4cfd-8f70-9b31e699f2e2"/>
  </ds:schemaRefs>
</ds:datastoreItem>
</file>

<file path=docMetadata/LabelInfo.xml><?xml version="1.0" encoding="utf-8"?>
<clbl:labelList xmlns:clbl="http://schemas.microsoft.com/office/2020/mipLabelMetadata">
  <clbl:label id="{afded6f5-d1d0-4596-a1c0-00c047dd6749}" enabled="1" method="Standard" siteId="{7a41925e-f697-4f7c-bec3-0470887ac752}" removed="0"/>
</clbl:labelList>
</file>

<file path=docProps/app.xml><?xml version="1.0" encoding="utf-8"?>
<Properties xmlns="http://schemas.openxmlformats.org/officeDocument/2006/extended-properties" xmlns:vt="http://schemas.openxmlformats.org/officeDocument/2006/docPropsVTypes">
  <Template>Weiss Template.dotx</Template>
  <TotalTime>140</TotalTime>
  <Pages>1</Pages>
  <Words>4765</Words>
  <Characters>27166</Characters>
  <Application>Microsoft Office Word</Application>
  <DocSecurity>6</DocSecurity>
  <Lines>226</Lines>
  <Paragraphs>63</Paragraphs>
  <ScaleCrop>false</ScaleCrop>
  <Company/>
  <LinksUpToDate>false</LinksUpToDate>
  <CharactersWithSpaces>31868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Multipage Template</dc:title>
  <dc:subject/>
  <dc:creator>Rhonda Weiss Center</dc:creator>
  <cp:keywords/>
  <dc:description/>
  <cp:lastModifiedBy>Emily Weinheimer</cp:lastModifiedBy>
  <cp:revision>98</cp:revision>
  <dcterms:created xsi:type="dcterms:W3CDTF">2026-08-07T22:10:00Z</dcterms:created>
  <dcterms:modified xsi:type="dcterms:W3CDTF">2026-08-27T19:49:00Z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0x010100BA1C65681093294F902D22131CC433C6</vt:lpwstr>
  </property>
  <property fmtid="{D5CDD505-2E9C-101B-9397-08002B2CF9AE}" pid="3" name="MediaServiceImageTags">
    <vt:lpwstr/>
  </property>
</Properties>
</file>